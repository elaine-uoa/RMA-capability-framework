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E5599" w14:textId="77777777" w:rsidR="00207DA1" w:rsidRPr="00E222CD" w:rsidRDefault="00207DA1" w:rsidP="00E222CD">
      <w:pPr>
        <w:pStyle w:val="UoALargeTitle"/>
        <w:rPr>
          <w:rFonts w:asciiTheme="minorHAnsi" w:eastAsiaTheme="minorEastAsia" w:hAnsiTheme="minorHAnsi" w:cstheme="minorBidi"/>
          <w:color w:val="auto"/>
          <w:spacing w:val="0"/>
          <w:kern w:val="2"/>
          <w:sz w:val="24"/>
          <w:szCs w:val="24"/>
          <w:lang w:val="en-NZ"/>
        </w:rPr>
      </w:pPr>
      <w:r w:rsidRPr="00C44324">
        <w:t>Title-Heading</w:t>
      </w:r>
    </w:p>
    <w:p w14:paraId="2706C0C6" w14:textId="77777777" w:rsidR="00263C38" w:rsidRPr="00521427" w:rsidRDefault="00263C38" w:rsidP="00263C38">
      <w:pPr>
        <w:pStyle w:val="UoAIntroParagraph"/>
      </w:pPr>
      <w:r w:rsidRPr="00521427">
        <w:t>Lorem ipsum dolor sit amet, consectetur adipiscing elit. Ut at tortor et leo efficitur eleifend dictum non augue. Morbi laoreet vel risus vitae varius. Maecenas in lacus erat. Praesent venenatis a risus in maximus. Donec sed ornare diam. Mauris arcu sapien, cursus ac laoreet sit amet, consectetur vitae erat. Pellentesque id velit nec ligula.</w:t>
      </w:r>
    </w:p>
    <w:p w14:paraId="491E3EE0" w14:textId="77777777" w:rsidR="00263C38" w:rsidRPr="000D4340" w:rsidRDefault="00263C38" w:rsidP="00263C38">
      <w:pPr>
        <w:pStyle w:val="UoASubHeading1"/>
      </w:pPr>
      <w:r w:rsidRPr="000D4340">
        <w:t>Sub-heading 1</w:t>
      </w:r>
    </w:p>
    <w:p w14:paraId="285EF423" w14:textId="77777777" w:rsidR="00263C38" w:rsidRPr="000B5C2C" w:rsidRDefault="00263C38" w:rsidP="00263C38">
      <w:pPr>
        <w:pStyle w:val="UoABodyCopy"/>
      </w:pPr>
      <w:r w:rsidRPr="000B5C2C">
        <w:t xml:space="preserve">Etiam erat metus, consequat eu pulvinar sed, dictum eu magna. Aenean ultrices tortor tristique, ullamcorper urna eget, ultricies mauris. Nullam porttitor quis risus sit amet sagittis. Nunc ipsum dolor, accumsan quis erat consequat. Donec et euismod libero. Curabitur ullamcorper elementum dui, ultricies vulputate ipsum molestie vitae. Praesent venenatis a risus in maximus. Donec sed ornare diam. </w:t>
      </w:r>
    </w:p>
    <w:p w14:paraId="5DC8B79B" w14:textId="77777777" w:rsidR="00263C38" w:rsidRPr="00C44324" w:rsidRDefault="00263C38" w:rsidP="00263C38">
      <w:pPr>
        <w:pStyle w:val="UoASubHeading1"/>
      </w:pPr>
      <w:r w:rsidRPr="00C44324">
        <w:t>Sub-heading 1</w:t>
      </w:r>
    </w:p>
    <w:p w14:paraId="7838ADCA" w14:textId="77777777" w:rsidR="00263C38" w:rsidRDefault="00263C38" w:rsidP="00263C38">
      <w:pPr>
        <w:pStyle w:val="UoABodyCopy"/>
      </w:pPr>
      <w:r w:rsidRPr="00C44324">
        <w:t xml:space="preserve">Etiam erat metus, consequat eu pulvinar sed, dictum eu magna. Aenean ultrices tortor tristique, ullamcorper urna eget, ultricies mauris. Nullam porttitor quis risus sit amet sagittis. Nunc ipsum dolor, accumsan quis erat consequat. Donec et euismod libero. Curabitur ullamcorper elementum dui, ultricies vulputate ipsum molestie vitae. Praesent venenatis a risus in maximus. Donec sed ornare diam. Mauris arcu sapien, cursus ac laoreet sit amet, consectetur vitae erat. Pellentesque id velit nec ligula molestie maximus. </w:t>
      </w:r>
    </w:p>
    <w:p w14:paraId="31702195" w14:textId="77777777" w:rsidR="00263C38" w:rsidRPr="00C44324" w:rsidRDefault="00263C38" w:rsidP="00263C38">
      <w:pPr>
        <w:pStyle w:val="UoABodyCopy"/>
      </w:pPr>
      <w:r w:rsidRPr="00C44324">
        <w:t>Sed fringilla venenatis leo eu interdum. Phasellus dictum dolor vitae urna venenatis, et commodo erat bibendum. Aenean sed sapien tempus, pretium neque ut, eleifend nisl. Suspendisse justo turpis, pretium a risus quis, aliquet pharetra nibh. Nulla non rutrum tortor. Vestibulum nunc purus, aliquet sit amet erat id, pretium porta purus Praesent venenatis a risus in maximus. Donec sed ornare diam. Mauris arcu sapien, cursus ac laoreet sit amet, consectetur vitae erat.</w:t>
      </w:r>
    </w:p>
    <w:p w14:paraId="35C52D11" w14:textId="77777777" w:rsidR="00263C38" w:rsidRDefault="00263C38" w:rsidP="00263C38">
      <w:pPr>
        <w:pStyle w:val="UoASubHeading2"/>
      </w:pPr>
      <w:r w:rsidRPr="00C44324">
        <w:t>Sub-heading 2</w:t>
      </w:r>
    </w:p>
    <w:p w14:paraId="685EBA24" w14:textId="77777777" w:rsidR="000B3177" w:rsidRDefault="000B3177" w:rsidP="000B3177">
      <w:pPr>
        <w:pStyle w:val="UoABulletPointList"/>
        <w:numPr>
          <w:ilvl w:val="0"/>
          <w:numId w:val="8"/>
        </w:numPr>
      </w:pPr>
      <w:r w:rsidRPr="00C44324">
        <w:t xml:space="preserve">Etiam erat metus, consequat eu pulvinar sed, dictum eu magna. </w:t>
      </w:r>
    </w:p>
    <w:p w14:paraId="1517F689" w14:textId="77777777" w:rsidR="000B3177" w:rsidRDefault="000B3177" w:rsidP="000B3177">
      <w:pPr>
        <w:pStyle w:val="UoABulletPointList"/>
        <w:numPr>
          <w:ilvl w:val="1"/>
          <w:numId w:val="8"/>
        </w:numPr>
      </w:pPr>
      <w:r w:rsidRPr="00C44324">
        <w:t xml:space="preserve">Aenean ultrices tortor tristique, ullamcorper urna eget, ultricies mauris. </w:t>
      </w:r>
    </w:p>
    <w:p w14:paraId="5359981F" w14:textId="77777777" w:rsidR="000B3177" w:rsidRDefault="000B3177" w:rsidP="000B3177">
      <w:pPr>
        <w:pStyle w:val="UoABulletPointList"/>
        <w:numPr>
          <w:ilvl w:val="1"/>
          <w:numId w:val="8"/>
        </w:numPr>
      </w:pPr>
      <w:r w:rsidRPr="00C44324">
        <w:t xml:space="preserve">Nullam porttitor quis risus sit amet sagittis. </w:t>
      </w:r>
    </w:p>
    <w:p w14:paraId="2F2DB980" w14:textId="77777777" w:rsidR="000B3177" w:rsidRDefault="000B3177" w:rsidP="000B3177">
      <w:pPr>
        <w:pStyle w:val="UoABulletPointList"/>
        <w:numPr>
          <w:ilvl w:val="1"/>
          <w:numId w:val="8"/>
        </w:numPr>
      </w:pPr>
      <w:r w:rsidRPr="00C44324">
        <w:t>Nunc ipsum dolor, accumsan quis erat consequat</w:t>
      </w:r>
      <w:r>
        <w:t xml:space="preserve"> </w:t>
      </w:r>
      <w:r w:rsidRPr="00C44324">
        <w:t>ac laoreet sit amet, consectetur vitae erat.</w:t>
      </w:r>
    </w:p>
    <w:p w14:paraId="08322DFC" w14:textId="77777777" w:rsidR="000B3177" w:rsidRDefault="000B3177" w:rsidP="000B3177">
      <w:pPr>
        <w:pStyle w:val="UoABulletPointList"/>
        <w:numPr>
          <w:ilvl w:val="0"/>
          <w:numId w:val="8"/>
        </w:numPr>
      </w:pPr>
      <w:r w:rsidRPr="00C44324">
        <w:t xml:space="preserve">Etiam erat metus, consequat eu pulvinar sed, dictum eu magna. </w:t>
      </w:r>
    </w:p>
    <w:p w14:paraId="081ABECB" w14:textId="77777777" w:rsidR="000B3177" w:rsidRDefault="000B3177" w:rsidP="000B3177">
      <w:pPr>
        <w:pStyle w:val="UoABulletPointList"/>
        <w:numPr>
          <w:ilvl w:val="0"/>
          <w:numId w:val="8"/>
        </w:numPr>
      </w:pPr>
      <w:r w:rsidRPr="00C44324">
        <w:t xml:space="preserve">Aenean ultrices tortor tristique, ullamcorper urna eget, ultricies mauris. </w:t>
      </w:r>
    </w:p>
    <w:p w14:paraId="0516259A" w14:textId="77777777" w:rsidR="000B3177" w:rsidRDefault="000B3177" w:rsidP="000B3177">
      <w:pPr>
        <w:pStyle w:val="UoABulletPointList"/>
        <w:numPr>
          <w:ilvl w:val="0"/>
          <w:numId w:val="8"/>
        </w:numPr>
      </w:pPr>
      <w:r w:rsidRPr="00C44324">
        <w:t xml:space="preserve">Nullam porttitor quis risus sit amet sagittis. </w:t>
      </w:r>
    </w:p>
    <w:p w14:paraId="3DAD2CBC" w14:textId="77777777" w:rsidR="000B3177" w:rsidRDefault="000B3177" w:rsidP="000B3177">
      <w:pPr>
        <w:pStyle w:val="UoABulletPointList"/>
        <w:numPr>
          <w:ilvl w:val="0"/>
          <w:numId w:val="8"/>
        </w:numPr>
      </w:pPr>
      <w:r w:rsidRPr="00C44324">
        <w:lastRenderedPageBreak/>
        <w:t>Nunc ipsum dolor, accumsan quis erat consequat. ac laoreet sit amet, consectetur vitae erat.</w:t>
      </w:r>
    </w:p>
    <w:p w14:paraId="3799ED15" w14:textId="77777777" w:rsidR="000B3177" w:rsidRDefault="000B3177" w:rsidP="000B3177">
      <w:pPr>
        <w:pStyle w:val="UoABodyCopy"/>
      </w:pPr>
      <w:r w:rsidRPr="00C44324">
        <w:t>Etiam erat metus, consequat eu pulvinar sed, dictum eu magna. Aenean ultrices tortor tristique, ullamcorper urna eget, ultricies mauris. Nullam porttitor quis risus sit amet sagittis. Nunc ipsum dolor, accumsan quis erat consequat. ac laoreet sit amet, consectetur vitae erat.</w:t>
      </w:r>
      <w:r>
        <w:br/>
      </w:r>
    </w:p>
    <w:p w14:paraId="27290EBB" w14:textId="77777777" w:rsidR="000B3177" w:rsidRPr="00790F4C" w:rsidRDefault="000B3177" w:rsidP="000B3177">
      <w:pPr>
        <w:pStyle w:val="UoANumberedList"/>
        <w:numPr>
          <w:ilvl w:val="0"/>
          <w:numId w:val="9"/>
        </w:numPr>
      </w:pPr>
      <w:r w:rsidRPr="00790F4C">
        <w:t xml:space="preserve">Etiam erat metus, consequat eu pulvinar sed, dictum eu magna. </w:t>
      </w:r>
    </w:p>
    <w:p w14:paraId="6D26D613" w14:textId="77777777" w:rsidR="000B3177" w:rsidRDefault="000B3177" w:rsidP="000B3177">
      <w:pPr>
        <w:pStyle w:val="UoANumberedList"/>
        <w:numPr>
          <w:ilvl w:val="1"/>
          <w:numId w:val="9"/>
        </w:numPr>
      </w:pPr>
      <w:r w:rsidRPr="00790F4C">
        <w:t xml:space="preserve">Aenean ultrices tortor tristique, ullamcorper urna eget, ultricies mauris. </w:t>
      </w:r>
    </w:p>
    <w:p w14:paraId="05EF954F" w14:textId="77777777" w:rsidR="000B3177" w:rsidRPr="00790F4C" w:rsidRDefault="000B3177" w:rsidP="000B3177">
      <w:pPr>
        <w:pStyle w:val="UoANumberedList"/>
        <w:numPr>
          <w:ilvl w:val="1"/>
          <w:numId w:val="9"/>
        </w:numPr>
      </w:pPr>
      <w:r w:rsidRPr="00790F4C">
        <w:t>Nullam porttitor quis risus sit amet sagittis. Nunc ipsum dolor, accumsan quis erat consequat ac laoreet sit amet, consectetur vitae erat.</w:t>
      </w:r>
    </w:p>
    <w:p w14:paraId="533FBBA9" w14:textId="77777777" w:rsidR="000B3177" w:rsidRPr="00790F4C" w:rsidRDefault="000B3177" w:rsidP="000B3177">
      <w:pPr>
        <w:pStyle w:val="UoANumberedList"/>
        <w:numPr>
          <w:ilvl w:val="0"/>
          <w:numId w:val="9"/>
        </w:numPr>
      </w:pPr>
      <w:r w:rsidRPr="00790F4C">
        <w:t xml:space="preserve">Etiam erat metus, consequat eu pulvinar sed, dictum eu magna. </w:t>
      </w:r>
    </w:p>
    <w:p w14:paraId="4F0F1291" w14:textId="77777777" w:rsidR="000B3177" w:rsidRPr="00790F4C" w:rsidRDefault="000B3177" w:rsidP="000B3177">
      <w:pPr>
        <w:pStyle w:val="UoANumberedList"/>
        <w:numPr>
          <w:ilvl w:val="0"/>
          <w:numId w:val="9"/>
        </w:numPr>
      </w:pPr>
      <w:r w:rsidRPr="00790F4C">
        <w:t xml:space="preserve">Aenean ultrices tortor tristique, ullamcorper urna eget, ultricies mauris. </w:t>
      </w:r>
    </w:p>
    <w:p w14:paraId="10482C28" w14:textId="77777777" w:rsidR="000B3177" w:rsidRPr="00790F4C" w:rsidRDefault="000B3177" w:rsidP="000B3177">
      <w:pPr>
        <w:pStyle w:val="UoANumberedList"/>
        <w:numPr>
          <w:ilvl w:val="0"/>
          <w:numId w:val="9"/>
        </w:numPr>
      </w:pPr>
      <w:r w:rsidRPr="00790F4C">
        <w:t xml:space="preserve">Nullam porttitor quis risus sit amet sagittis. </w:t>
      </w:r>
    </w:p>
    <w:p w14:paraId="3BD2A817" w14:textId="77777777" w:rsidR="000B3177" w:rsidRPr="00790F4C" w:rsidRDefault="000B3177" w:rsidP="000B3177">
      <w:pPr>
        <w:pStyle w:val="UoANumberedList"/>
        <w:numPr>
          <w:ilvl w:val="0"/>
          <w:numId w:val="9"/>
        </w:numPr>
      </w:pPr>
      <w:r w:rsidRPr="00790F4C">
        <w:t>Nunc ipsum dolor, accumsan quis erat consequat. ac laoreet sit amet, consectetur vitae erat.</w:t>
      </w:r>
      <w:r>
        <w:br/>
      </w:r>
    </w:p>
    <w:p w14:paraId="1B873E9E" w14:textId="77777777" w:rsidR="00263C38" w:rsidRPr="004A127E" w:rsidRDefault="00263C38" w:rsidP="00263C38">
      <w:pPr>
        <w:pStyle w:val="UoASubHeading3"/>
      </w:pPr>
      <w:r w:rsidRPr="004A127E">
        <w:t>SUB HEADING 3</w:t>
      </w:r>
    </w:p>
    <w:p w14:paraId="2E79F915" w14:textId="77777777" w:rsidR="00263C38" w:rsidRDefault="00263C38" w:rsidP="00263C38">
      <w:pPr>
        <w:pStyle w:val="UoABodyCopy"/>
      </w:pPr>
      <w:r w:rsidRPr="000B5C2C">
        <w:t xml:space="preserve">Etiam erat metus, consequat eu pulvinar sed, dictum eu magna. Aenean ultrices tortor tristique, ullamcorper urna eget, ultricies mauris. Nullam porttitor quis risus sit amet sagittis. Nunc ipsum dolor, accumsan quis erat consequat. Donec et euismod libero. Curabitur ullamcorper elementum dui, ultricies vulputate ipsum molestie vitae. Praesent venenatis a risus in maximus. </w:t>
      </w:r>
    </w:p>
    <w:p w14:paraId="185571A0" w14:textId="77777777" w:rsidR="009B575B" w:rsidRDefault="009B575B" w:rsidP="009B575B">
      <w:pPr>
        <w:pStyle w:val="UoABodyCopy"/>
      </w:pPr>
      <w:r w:rsidRPr="000B5C2C">
        <w:t xml:space="preserve">Etiam erat metus, consequat eu pulvinar sed, dictum eu magna. Aenean ultrices tortor tristique, ullamcorper urna eget, ultricies mauris. Nullam porttitor quis risus sit amet sagittis. Nunc ipsum dolor, accumsan quis erat consequat. Donec et euismod libero. Curabitur ullamcorper elementum dui, ultricies vulputate ipsum molestie vitae. Praesent venenatis a risus in maximus. Etiam erat metus, consequat eu pulvinar sed, dictum eu magna. Aenean ultrices tortor tristique, ullamcorper urna eget, ultricies mauris. Nullam porttitor quis risus sit amet sagittis. Nunc ipsum dolor, accumsan quis erat consequat. Donec et euismod libero. Curabitur ullamcorper elementum dui, ultricies vulputate ipsum molestie vitae. Praesent venenatis a risus in maximus. </w:t>
      </w:r>
    </w:p>
    <w:p w14:paraId="20F4B62F" w14:textId="77777777" w:rsidR="009B575B" w:rsidRPr="004A127E" w:rsidRDefault="009B575B" w:rsidP="009B575B">
      <w:pPr>
        <w:pStyle w:val="UoASubHeading3"/>
      </w:pPr>
      <w:r w:rsidRPr="004A127E">
        <w:t>SUB HEADING 3</w:t>
      </w:r>
    </w:p>
    <w:p w14:paraId="66FDDF3F" w14:textId="77777777" w:rsidR="009B575B" w:rsidRDefault="009B575B" w:rsidP="009B575B">
      <w:pPr>
        <w:pStyle w:val="UoABodyCopy"/>
      </w:pPr>
      <w:r w:rsidRPr="000B5C2C">
        <w:t xml:space="preserve">Etiam erat metus, consequat eu pulvinar sed, dictum eu magna. Aenean ultrices tortor tristique, ullamcorper urna eget, ultricies mauris. Nullam porttitor quis risus sit amet sagittis. Nunc ipsum dolor, accumsan quis erat consequat. Donec et euismod libero. Curabitur ullamcorper elementum dui, ultricies vulputate ipsum molestie vitae. Praesent venenatis a risus in maximus. </w:t>
      </w:r>
    </w:p>
    <w:p w14:paraId="346A5A3D" w14:textId="77777777" w:rsidR="000B3177" w:rsidRDefault="000B3177" w:rsidP="000B3177">
      <w:pPr>
        <w:pStyle w:val="UoABodyCopy"/>
      </w:pPr>
      <w:r w:rsidRPr="000B5C2C">
        <w:t xml:space="preserve">Etiam erat metus, consequat eu pulvinar sed, dictum eu magna. Aenean ultrices tortor tristique, ullamcorper urna eget, ultricies mauris. Nullam porttitor quis risus sit amet sagittis. Nunc ipsum dolor, accumsan quis erat </w:t>
      </w:r>
      <w:r w:rsidRPr="000B5C2C">
        <w:lastRenderedPageBreak/>
        <w:t xml:space="preserve">consequat. Donec et euismod libero. Curabitur ullamcorper elementum dui, ultricies vulputate ipsum molestie vitae. Praesent venenatis a risus in maximus. </w:t>
      </w:r>
    </w:p>
    <w:p w14:paraId="6F14B4A4" w14:textId="77777777" w:rsidR="00263C38" w:rsidRDefault="00263C38" w:rsidP="00263C38">
      <w:pPr>
        <w:pStyle w:val="UoABodyCopy"/>
      </w:pPr>
    </w:p>
    <w:tbl>
      <w:tblPr>
        <w:tblStyle w:val="UoATableStyle"/>
        <w:tblW w:w="0" w:type="auto"/>
        <w:tblInd w:w="6" w:type="dxa"/>
        <w:tblCellMar>
          <w:top w:w="57" w:type="dxa"/>
          <w:bottom w:w="57" w:type="dxa"/>
        </w:tblCellMar>
        <w:tblLook w:val="04A0" w:firstRow="1" w:lastRow="0" w:firstColumn="1" w:lastColumn="0" w:noHBand="0" w:noVBand="1"/>
      </w:tblPr>
      <w:tblGrid>
        <w:gridCol w:w="2407"/>
        <w:gridCol w:w="2407"/>
        <w:gridCol w:w="2407"/>
        <w:gridCol w:w="2407"/>
      </w:tblGrid>
      <w:tr w:rsidR="009D3394" w14:paraId="0D871935" w14:textId="77777777" w:rsidTr="009D3394">
        <w:trPr>
          <w:cnfStyle w:val="100000000000" w:firstRow="1" w:lastRow="0" w:firstColumn="0" w:lastColumn="0" w:oddVBand="0" w:evenVBand="0" w:oddHBand="0" w:evenHBand="0" w:firstRowFirstColumn="0" w:firstRowLastColumn="0" w:lastRowFirstColumn="0" w:lastRowLastColumn="0"/>
        </w:trPr>
        <w:tc>
          <w:tcPr>
            <w:tcW w:w="2407" w:type="dxa"/>
          </w:tcPr>
          <w:p w14:paraId="0862F9A8" w14:textId="77777777" w:rsidR="009D3394" w:rsidRPr="000E2D65" w:rsidRDefault="009D3394" w:rsidP="0020408A">
            <w:pPr>
              <w:pStyle w:val="UoABodyCopy"/>
              <w:rPr>
                <w:b/>
                <w:bCs/>
                <w:color w:val="FFFFFF" w:themeColor="background1"/>
              </w:rPr>
            </w:pPr>
            <w:r w:rsidRPr="000E2D65">
              <w:rPr>
                <w:b/>
                <w:bCs/>
                <w:color w:val="FFFFFF" w:themeColor="background1"/>
              </w:rPr>
              <w:t xml:space="preserve">Etiam erat metus </w:t>
            </w:r>
          </w:p>
        </w:tc>
        <w:tc>
          <w:tcPr>
            <w:tcW w:w="2407" w:type="dxa"/>
          </w:tcPr>
          <w:p w14:paraId="58106218" w14:textId="77777777" w:rsidR="009D3394" w:rsidRPr="000E2D65" w:rsidRDefault="009D3394" w:rsidP="0020408A">
            <w:pPr>
              <w:pStyle w:val="UoABodyCopy"/>
              <w:ind w:left="0"/>
              <w:rPr>
                <w:b/>
                <w:bCs/>
                <w:color w:val="FFFFFF" w:themeColor="background1"/>
              </w:rPr>
            </w:pPr>
            <w:r w:rsidRPr="000E2D65">
              <w:rPr>
                <w:b/>
                <w:bCs/>
                <w:color w:val="FFFFFF" w:themeColor="background1"/>
              </w:rPr>
              <w:t>Pulvinar sed</w:t>
            </w:r>
          </w:p>
        </w:tc>
        <w:tc>
          <w:tcPr>
            <w:tcW w:w="2407" w:type="dxa"/>
          </w:tcPr>
          <w:p w14:paraId="0790182D" w14:textId="77777777" w:rsidR="009D3394" w:rsidRPr="000E2D65" w:rsidRDefault="009D3394" w:rsidP="0020408A">
            <w:pPr>
              <w:pStyle w:val="UoABodyCopy"/>
              <w:rPr>
                <w:b/>
                <w:bCs/>
                <w:color w:val="FFFFFF" w:themeColor="background1"/>
              </w:rPr>
            </w:pPr>
            <w:r w:rsidRPr="000E2D65">
              <w:rPr>
                <w:b/>
                <w:bCs/>
                <w:color w:val="FFFFFF" w:themeColor="background1"/>
              </w:rPr>
              <w:t>Et commodo erat bibendum</w:t>
            </w:r>
          </w:p>
        </w:tc>
        <w:tc>
          <w:tcPr>
            <w:tcW w:w="2407" w:type="dxa"/>
          </w:tcPr>
          <w:p w14:paraId="3DFC2793" w14:textId="77777777" w:rsidR="009D3394" w:rsidRPr="000E2D65" w:rsidRDefault="009D3394" w:rsidP="0020408A">
            <w:pPr>
              <w:pStyle w:val="UoABodyCopy"/>
              <w:rPr>
                <w:b/>
                <w:bCs/>
                <w:color w:val="FFFFFF" w:themeColor="background1"/>
              </w:rPr>
            </w:pPr>
            <w:r w:rsidRPr="000E2D65">
              <w:rPr>
                <w:b/>
                <w:bCs/>
                <w:color w:val="FFFFFF" w:themeColor="background1"/>
              </w:rPr>
              <w:t xml:space="preserve">Nunc ipsum dolor, quis erat consequat </w:t>
            </w:r>
          </w:p>
        </w:tc>
      </w:tr>
      <w:tr w:rsidR="009D3394" w14:paraId="0D9F0939" w14:textId="77777777" w:rsidTr="009D3394">
        <w:tc>
          <w:tcPr>
            <w:tcW w:w="2407" w:type="dxa"/>
          </w:tcPr>
          <w:p w14:paraId="12DEC1D3" w14:textId="77777777" w:rsidR="009D3394" w:rsidRPr="00FF3E0B" w:rsidRDefault="009D3394" w:rsidP="0020408A">
            <w:pPr>
              <w:pStyle w:val="UoABodyCopy"/>
              <w:spacing w:line="240" w:lineRule="exact"/>
              <w:rPr>
                <w:sz w:val="16"/>
                <w:szCs w:val="16"/>
              </w:rPr>
            </w:pPr>
            <w:r>
              <w:rPr>
                <w:sz w:val="16"/>
                <w:szCs w:val="16"/>
              </w:rPr>
              <w:t>Ull</w:t>
            </w:r>
            <w:r w:rsidRPr="00FF3E0B">
              <w:rPr>
                <w:sz w:val="16"/>
                <w:szCs w:val="16"/>
              </w:rPr>
              <w:t>mcorper urna eget, ultricies mauris.</w:t>
            </w:r>
          </w:p>
        </w:tc>
        <w:tc>
          <w:tcPr>
            <w:tcW w:w="2407" w:type="dxa"/>
          </w:tcPr>
          <w:p w14:paraId="06BE7EA4" w14:textId="77777777" w:rsidR="009D3394" w:rsidRPr="00FF3E0B" w:rsidRDefault="009D3394" w:rsidP="0020408A">
            <w:pPr>
              <w:pStyle w:val="UoABodyCopy"/>
              <w:spacing w:line="240" w:lineRule="exact"/>
              <w:rPr>
                <w:sz w:val="16"/>
                <w:szCs w:val="16"/>
              </w:rPr>
            </w:pPr>
            <w:r w:rsidRPr="00FF3E0B">
              <w:rPr>
                <w:sz w:val="16"/>
                <w:szCs w:val="16"/>
              </w:rPr>
              <w:t>Nullam porttitor quis risus sit amet sagittis. Nunc ipsum dolor, accumsan quis erat consequat.</w:t>
            </w:r>
          </w:p>
        </w:tc>
        <w:tc>
          <w:tcPr>
            <w:tcW w:w="2407" w:type="dxa"/>
          </w:tcPr>
          <w:p w14:paraId="550D1BE4" w14:textId="77777777" w:rsidR="009D3394" w:rsidRPr="00FF3E0B" w:rsidRDefault="009D3394" w:rsidP="0020408A">
            <w:pPr>
              <w:pStyle w:val="UoABodyCopy"/>
              <w:spacing w:line="240" w:lineRule="exact"/>
              <w:rPr>
                <w:sz w:val="16"/>
                <w:szCs w:val="16"/>
              </w:rPr>
            </w:pPr>
            <w:r w:rsidRPr="00FF3E0B">
              <w:rPr>
                <w:sz w:val="16"/>
                <w:szCs w:val="16"/>
              </w:rPr>
              <w:t>Nunc ipsum dolor, accumsan quis erat consequat. Donec et euismod libero.</w:t>
            </w:r>
          </w:p>
        </w:tc>
        <w:tc>
          <w:tcPr>
            <w:tcW w:w="2407" w:type="dxa"/>
          </w:tcPr>
          <w:p w14:paraId="72F3CA26" w14:textId="77777777" w:rsidR="009D3394" w:rsidRPr="00FF3E0B" w:rsidRDefault="009D3394" w:rsidP="0020408A">
            <w:pPr>
              <w:pStyle w:val="UoABodyCopy"/>
              <w:spacing w:line="240" w:lineRule="exact"/>
              <w:rPr>
                <w:sz w:val="16"/>
                <w:szCs w:val="16"/>
              </w:rPr>
            </w:pPr>
            <w:r w:rsidRPr="00FF3E0B">
              <w:rPr>
                <w:sz w:val="16"/>
                <w:szCs w:val="16"/>
              </w:rPr>
              <w:t>Praesent venenatis a risus in maximus.</w:t>
            </w:r>
          </w:p>
        </w:tc>
      </w:tr>
      <w:tr w:rsidR="009D3394" w14:paraId="04FC2AFF" w14:textId="77777777" w:rsidTr="009D3394">
        <w:tc>
          <w:tcPr>
            <w:tcW w:w="2407" w:type="dxa"/>
          </w:tcPr>
          <w:p w14:paraId="29317519" w14:textId="77777777" w:rsidR="009D3394" w:rsidRDefault="009D3394" w:rsidP="0020408A">
            <w:pPr>
              <w:pStyle w:val="UoABodyCopy"/>
              <w:spacing w:line="240" w:lineRule="exact"/>
              <w:rPr>
                <w:sz w:val="16"/>
                <w:szCs w:val="16"/>
              </w:rPr>
            </w:pPr>
            <w:r w:rsidRPr="00FF3E0B">
              <w:rPr>
                <w:sz w:val="16"/>
                <w:szCs w:val="16"/>
              </w:rPr>
              <w:t>Donec sed ornare diam.</w:t>
            </w:r>
            <w:r>
              <w:rPr>
                <w:sz w:val="16"/>
                <w:szCs w:val="16"/>
              </w:rPr>
              <w:t xml:space="preserve"> </w:t>
            </w:r>
            <w:r w:rsidRPr="00FF3E0B">
              <w:rPr>
                <w:sz w:val="16"/>
                <w:szCs w:val="16"/>
              </w:rPr>
              <w:t>Mauris arcu sapien, cursus ac laoreet sit amet, consectetur vitae erat. Pellentesque id velit nec ligula molestie maximus.</w:t>
            </w:r>
          </w:p>
          <w:p w14:paraId="69660C0F" w14:textId="77777777" w:rsidR="009D3394" w:rsidRPr="00FF3E0B" w:rsidRDefault="009D3394" w:rsidP="0020408A">
            <w:pPr>
              <w:pStyle w:val="UoABodyCopy"/>
              <w:spacing w:line="240" w:lineRule="exact"/>
              <w:rPr>
                <w:sz w:val="16"/>
                <w:szCs w:val="16"/>
              </w:rPr>
            </w:pPr>
            <w:r w:rsidRPr="00FF3E0B">
              <w:rPr>
                <w:sz w:val="16"/>
                <w:szCs w:val="16"/>
              </w:rPr>
              <w:t>Sed fringilla venenatis leo eu interdum.</w:t>
            </w:r>
          </w:p>
        </w:tc>
        <w:tc>
          <w:tcPr>
            <w:tcW w:w="2407" w:type="dxa"/>
          </w:tcPr>
          <w:p w14:paraId="0AE97C56" w14:textId="77777777" w:rsidR="009D3394" w:rsidRPr="00FF3E0B" w:rsidRDefault="009D3394" w:rsidP="0020408A">
            <w:pPr>
              <w:pStyle w:val="UoABodyCopy"/>
              <w:spacing w:line="240" w:lineRule="exact"/>
              <w:rPr>
                <w:sz w:val="16"/>
                <w:szCs w:val="16"/>
              </w:rPr>
            </w:pPr>
            <w:r>
              <w:rPr>
                <w:sz w:val="16"/>
                <w:szCs w:val="16"/>
              </w:rPr>
              <w:t>C</w:t>
            </w:r>
            <w:r w:rsidRPr="00FF3E0B">
              <w:rPr>
                <w:sz w:val="16"/>
                <w:szCs w:val="16"/>
              </w:rPr>
              <w:t>ursus ac laoreet sit amet, consectetur vitae erat.</w:t>
            </w:r>
          </w:p>
        </w:tc>
        <w:tc>
          <w:tcPr>
            <w:tcW w:w="2407" w:type="dxa"/>
          </w:tcPr>
          <w:p w14:paraId="3A539D66" w14:textId="77777777" w:rsidR="009D3394" w:rsidRPr="00194F18" w:rsidRDefault="009D3394" w:rsidP="0020408A">
            <w:pPr>
              <w:pStyle w:val="UoATableStyleBulletPointList"/>
            </w:pPr>
            <w:r w:rsidRPr="00194F18">
              <w:t>Pellentesque id velit nec ligula molestie maximus.</w:t>
            </w:r>
          </w:p>
          <w:p w14:paraId="34CA27B3" w14:textId="77777777" w:rsidR="009D3394" w:rsidRPr="00194F18" w:rsidRDefault="009D3394" w:rsidP="0020408A">
            <w:pPr>
              <w:pStyle w:val="UoATableStyleBulletPointList"/>
            </w:pPr>
            <w:r w:rsidRPr="00194F18">
              <w:t>Sed fringilla venenatis leo eu interdum.</w:t>
            </w:r>
          </w:p>
          <w:p w14:paraId="4A61C91B" w14:textId="77777777" w:rsidR="009D3394" w:rsidRPr="00194F18" w:rsidRDefault="009D3394" w:rsidP="0020408A">
            <w:pPr>
              <w:pStyle w:val="UoATableStyleBulletPointList"/>
            </w:pPr>
            <w:r w:rsidRPr="00194F18">
              <w:t>Pellentesque id velit nec ligula molestie maximus.</w:t>
            </w:r>
          </w:p>
          <w:p w14:paraId="246CEACD" w14:textId="77777777" w:rsidR="009D3394" w:rsidRPr="00FF3E0B" w:rsidRDefault="009D3394" w:rsidP="0020408A">
            <w:pPr>
              <w:pStyle w:val="UoATableStyleBulletPointList"/>
            </w:pPr>
            <w:r w:rsidRPr="00194F18">
              <w:t>Sed fringilla venenatis leo eu interdum.</w:t>
            </w:r>
          </w:p>
        </w:tc>
        <w:tc>
          <w:tcPr>
            <w:tcW w:w="2407" w:type="dxa"/>
          </w:tcPr>
          <w:p w14:paraId="017873B9" w14:textId="77777777" w:rsidR="009D3394" w:rsidRPr="00FF3E0B" w:rsidRDefault="009D3394" w:rsidP="0020408A">
            <w:pPr>
              <w:pStyle w:val="UoABodyCopy"/>
              <w:spacing w:line="240" w:lineRule="exact"/>
              <w:rPr>
                <w:sz w:val="16"/>
                <w:szCs w:val="16"/>
              </w:rPr>
            </w:pPr>
            <w:r>
              <w:rPr>
                <w:sz w:val="16"/>
                <w:szCs w:val="16"/>
              </w:rPr>
              <w:t>D</w:t>
            </w:r>
            <w:r w:rsidRPr="00FF3E0B">
              <w:rPr>
                <w:sz w:val="16"/>
                <w:szCs w:val="16"/>
              </w:rPr>
              <w:t>ictum eu magna. dictum dolor vitae urna venenatis, et commodo erat bibendum.</w:t>
            </w:r>
          </w:p>
        </w:tc>
      </w:tr>
      <w:tr w:rsidR="009D3394" w14:paraId="560D7DA9" w14:textId="77777777" w:rsidTr="009D3394">
        <w:tc>
          <w:tcPr>
            <w:tcW w:w="2407" w:type="dxa"/>
          </w:tcPr>
          <w:p w14:paraId="590A213F" w14:textId="77777777" w:rsidR="009D3394" w:rsidRPr="00FF3E0B" w:rsidRDefault="009D3394" w:rsidP="0020408A">
            <w:pPr>
              <w:pStyle w:val="UoABodyCopy"/>
              <w:spacing w:line="240" w:lineRule="exact"/>
              <w:rPr>
                <w:sz w:val="16"/>
                <w:szCs w:val="16"/>
              </w:rPr>
            </w:pPr>
            <w:r>
              <w:rPr>
                <w:sz w:val="16"/>
                <w:szCs w:val="16"/>
              </w:rPr>
              <w:t>U</w:t>
            </w:r>
            <w:r w:rsidRPr="00FF3E0B">
              <w:rPr>
                <w:sz w:val="16"/>
                <w:szCs w:val="16"/>
              </w:rPr>
              <w:t>llamcorper urna eget, ultricies mauris.</w:t>
            </w:r>
          </w:p>
        </w:tc>
        <w:tc>
          <w:tcPr>
            <w:tcW w:w="2407" w:type="dxa"/>
          </w:tcPr>
          <w:p w14:paraId="74AA6475" w14:textId="77777777" w:rsidR="009D3394" w:rsidRDefault="009D3394" w:rsidP="0020408A">
            <w:pPr>
              <w:pStyle w:val="UoABodyCopy"/>
              <w:spacing w:line="240" w:lineRule="exact"/>
              <w:rPr>
                <w:sz w:val="16"/>
                <w:szCs w:val="16"/>
              </w:rPr>
            </w:pPr>
            <w:r w:rsidRPr="00FF3E0B">
              <w:rPr>
                <w:sz w:val="16"/>
                <w:szCs w:val="16"/>
              </w:rPr>
              <w:t xml:space="preserve">Nullam porttitor quis risus sit amet sagittis. </w:t>
            </w:r>
          </w:p>
          <w:p w14:paraId="47DCDAAF" w14:textId="77777777" w:rsidR="009D3394" w:rsidRPr="00FF3E0B" w:rsidRDefault="009D3394" w:rsidP="0020408A">
            <w:pPr>
              <w:pStyle w:val="UoABodyCopy"/>
              <w:spacing w:line="240" w:lineRule="exact"/>
              <w:rPr>
                <w:sz w:val="16"/>
                <w:szCs w:val="16"/>
              </w:rPr>
            </w:pPr>
            <w:r w:rsidRPr="00FF3E0B">
              <w:rPr>
                <w:sz w:val="16"/>
                <w:szCs w:val="16"/>
              </w:rPr>
              <w:t>Nunc ipsum dolor,</w:t>
            </w:r>
            <w:r>
              <w:rPr>
                <w:sz w:val="16"/>
                <w:szCs w:val="16"/>
              </w:rPr>
              <w:t xml:space="preserve"> </w:t>
            </w:r>
            <w:r w:rsidRPr="00FF3E0B">
              <w:rPr>
                <w:sz w:val="16"/>
                <w:szCs w:val="16"/>
              </w:rPr>
              <w:t>accumsan quis erat consequat.</w:t>
            </w:r>
          </w:p>
        </w:tc>
        <w:tc>
          <w:tcPr>
            <w:tcW w:w="2407" w:type="dxa"/>
          </w:tcPr>
          <w:p w14:paraId="7EBE40EA" w14:textId="77777777" w:rsidR="009D3394" w:rsidRPr="00FF3E0B" w:rsidRDefault="009D3394" w:rsidP="0020408A">
            <w:pPr>
              <w:pStyle w:val="UoABodyCopy"/>
              <w:spacing w:line="240" w:lineRule="exact"/>
              <w:rPr>
                <w:sz w:val="16"/>
                <w:szCs w:val="16"/>
              </w:rPr>
            </w:pPr>
            <w:r w:rsidRPr="00FF3E0B">
              <w:rPr>
                <w:sz w:val="16"/>
                <w:szCs w:val="16"/>
              </w:rPr>
              <w:t>Nunc ipsum dolor, accumsan quis erat consequat. Donec et euismod libero.</w:t>
            </w:r>
          </w:p>
        </w:tc>
        <w:tc>
          <w:tcPr>
            <w:tcW w:w="2407" w:type="dxa"/>
          </w:tcPr>
          <w:p w14:paraId="63CD4CF0" w14:textId="77777777" w:rsidR="009D3394" w:rsidRPr="00FF3E0B" w:rsidRDefault="009D3394" w:rsidP="0020408A">
            <w:pPr>
              <w:pStyle w:val="UoABodyCopy"/>
              <w:spacing w:line="240" w:lineRule="exact"/>
              <w:rPr>
                <w:sz w:val="16"/>
                <w:szCs w:val="16"/>
              </w:rPr>
            </w:pPr>
            <w:r w:rsidRPr="00FF3E0B">
              <w:rPr>
                <w:sz w:val="16"/>
                <w:szCs w:val="16"/>
              </w:rPr>
              <w:t>Praesent venenatis a risus in maximus.</w:t>
            </w:r>
          </w:p>
        </w:tc>
      </w:tr>
      <w:tr w:rsidR="009D3394" w14:paraId="6C262618" w14:textId="77777777" w:rsidTr="009D3394">
        <w:tc>
          <w:tcPr>
            <w:tcW w:w="9628" w:type="dxa"/>
            <w:gridSpan w:val="4"/>
            <w:shd w:val="clear" w:color="auto" w:fill="00CAEF"/>
          </w:tcPr>
          <w:p w14:paraId="5E9A9A81" w14:textId="77777777" w:rsidR="009D3394" w:rsidRPr="000E2D65" w:rsidRDefault="009D3394" w:rsidP="0020408A">
            <w:pPr>
              <w:pStyle w:val="UoABodyCopy"/>
              <w:spacing w:line="240" w:lineRule="exact"/>
              <w:rPr>
                <w:rFonts w:ascii="Inter Medium" w:hAnsi="Inter Medium"/>
                <w:color w:val="0C0C48"/>
                <w:sz w:val="16"/>
                <w:szCs w:val="16"/>
              </w:rPr>
            </w:pPr>
            <w:r w:rsidRPr="000E2D65">
              <w:rPr>
                <w:rFonts w:ascii="Inter Medium" w:hAnsi="Inter Medium"/>
                <w:color w:val="0C0C48"/>
                <w:sz w:val="16"/>
                <w:szCs w:val="16"/>
              </w:rPr>
              <w:t xml:space="preserve">Nunc ipsum dolor, nullam porttitor nunc ipsum dolor </w:t>
            </w:r>
          </w:p>
        </w:tc>
      </w:tr>
      <w:tr w:rsidR="009D3394" w14:paraId="47C73CE9" w14:textId="77777777" w:rsidTr="009D3394">
        <w:tc>
          <w:tcPr>
            <w:tcW w:w="2407" w:type="dxa"/>
            <w:tcBorders>
              <w:bottom w:val="single" w:sz="2" w:space="0" w:color="0C0C48"/>
            </w:tcBorders>
          </w:tcPr>
          <w:p w14:paraId="0E9061C1" w14:textId="77777777" w:rsidR="009D3394" w:rsidRPr="00FF3E0B" w:rsidRDefault="009D3394" w:rsidP="0020408A">
            <w:pPr>
              <w:pStyle w:val="UoABodyCopy"/>
              <w:spacing w:line="240" w:lineRule="exact"/>
              <w:rPr>
                <w:sz w:val="16"/>
                <w:szCs w:val="16"/>
              </w:rPr>
            </w:pPr>
            <w:r>
              <w:rPr>
                <w:sz w:val="16"/>
                <w:szCs w:val="16"/>
              </w:rPr>
              <w:t>Ull</w:t>
            </w:r>
            <w:r w:rsidRPr="00FF3E0B">
              <w:rPr>
                <w:sz w:val="16"/>
                <w:szCs w:val="16"/>
              </w:rPr>
              <w:t xml:space="preserve">mcorper urna eget, ultricies mauris. </w:t>
            </w:r>
          </w:p>
        </w:tc>
        <w:tc>
          <w:tcPr>
            <w:tcW w:w="2407" w:type="dxa"/>
            <w:tcBorders>
              <w:bottom w:val="single" w:sz="2" w:space="0" w:color="0C0C48"/>
            </w:tcBorders>
          </w:tcPr>
          <w:p w14:paraId="5402E654" w14:textId="77777777" w:rsidR="009D3394" w:rsidRPr="00FF3E0B" w:rsidRDefault="009D3394" w:rsidP="0020408A">
            <w:pPr>
              <w:pStyle w:val="UoABodyCopy"/>
              <w:spacing w:line="240" w:lineRule="exact"/>
              <w:rPr>
                <w:sz w:val="16"/>
                <w:szCs w:val="16"/>
              </w:rPr>
            </w:pPr>
            <w:r w:rsidRPr="00FF3E0B">
              <w:rPr>
                <w:sz w:val="16"/>
                <w:szCs w:val="16"/>
              </w:rPr>
              <w:t xml:space="preserve">Nullam porttitor quis risus sit amet sagittis. Nunc ipsum dolor, accumsan quis erat consequat. </w:t>
            </w:r>
          </w:p>
        </w:tc>
        <w:tc>
          <w:tcPr>
            <w:tcW w:w="2407" w:type="dxa"/>
            <w:tcBorders>
              <w:bottom w:val="single" w:sz="2" w:space="0" w:color="0C0C48"/>
            </w:tcBorders>
          </w:tcPr>
          <w:p w14:paraId="0E4B0DB8" w14:textId="77777777" w:rsidR="009D3394" w:rsidRPr="00FF3E0B" w:rsidRDefault="009D3394" w:rsidP="0020408A">
            <w:pPr>
              <w:pStyle w:val="UoABodyCopy"/>
              <w:spacing w:line="240" w:lineRule="exact"/>
              <w:rPr>
                <w:sz w:val="16"/>
                <w:szCs w:val="16"/>
              </w:rPr>
            </w:pPr>
            <w:r w:rsidRPr="00FF3E0B">
              <w:rPr>
                <w:sz w:val="16"/>
                <w:szCs w:val="16"/>
              </w:rPr>
              <w:t xml:space="preserve">Nunc ipsum dolor, accumsan quis erat consequat. Donec et euismod libero. </w:t>
            </w:r>
          </w:p>
        </w:tc>
        <w:tc>
          <w:tcPr>
            <w:tcW w:w="2407" w:type="dxa"/>
            <w:tcBorders>
              <w:bottom w:val="single" w:sz="2" w:space="0" w:color="0C0C48"/>
            </w:tcBorders>
          </w:tcPr>
          <w:p w14:paraId="705A0037" w14:textId="77777777" w:rsidR="009D3394" w:rsidRPr="00FF3E0B" w:rsidRDefault="009D3394" w:rsidP="0020408A">
            <w:pPr>
              <w:pStyle w:val="UoABodyCopy"/>
              <w:spacing w:line="240" w:lineRule="exact"/>
              <w:rPr>
                <w:sz w:val="16"/>
                <w:szCs w:val="16"/>
              </w:rPr>
            </w:pPr>
            <w:r w:rsidRPr="00FF3E0B">
              <w:rPr>
                <w:sz w:val="16"/>
                <w:szCs w:val="16"/>
              </w:rPr>
              <w:t xml:space="preserve">Praesent venenatis a risus in maximus. </w:t>
            </w:r>
          </w:p>
        </w:tc>
      </w:tr>
      <w:tr w:rsidR="009D3394" w14:paraId="26D88836" w14:textId="77777777" w:rsidTr="009D3394">
        <w:tc>
          <w:tcPr>
            <w:tcW w:w="2407" w:type="dxa"/>
            <w:tcBorders>
              <w:bottom w:val="single" w:sz="12" w:space="0" w:color="0C0C48"/>
            </w:tcBorders>
          </w:tcPr>
          <w:p w14:paraId="417884F2" w14:textId="77777777" w:rsidR="009D3394" w:rsidRDefault="009D3394" w:rsidP="0020408A">
            <w:pPr>
              <w:pStyle w:val="UoABodyCopy"/>
              <w:spacing w:line="240" w:lineRule="exact"/>
              <w:rPr>
                <w:sz w:val="16"/>
                <w:szCs w:val="16"/>
              </w:rPr>
            </w:pPr>
            <w:r>
              <w:rPr>
                <w:sz w:val="16"/>
                <w:szCs w:val="16"/>
              </w:rPr>
              <w:t>U</w:t>
            </w:r>
            <w:r w:rsidRPr="00FF3E0B">
              <w:rPr>
                <w:sz w:val="16"/>
                <w:szCs w:val="16"/>
              </w:rPr>
              <w:t xml:space="preserve">llamcorper urna eget, ultricies mauris. </w:t>
            </w:r>
          </w:p>
        </w:tc>
        <w:tc>
          <w:tcPr>
            <w:tcW w:w="2407" w:type="dxa"/>
            <w:tcBorders>
              <w:bottom w:val="single" w:sz="12" w:space="0" w:color="0C0C48"/>
            </w:tcBorders>
          </w:tcPr>
          <w:p w14:paraId="47910AA2" w14:textId="77777777" w:rsidR="009D3394" w:rsidRDefault="009D3394" w:rsidP="0020408A">
            <w:pPr>
              <w:pStyle w:val="UoABodyCopy"/>
              <w:spacing w:line="240" w:lineRule="exact"/>
              <w:rPr>
                <w:sz w:val="16"/>
                <w:szCs w:val="16"/>
              </w:rPr>
            </w:pPr>
            <w:r w:rsidRPr="00FF3E0B">
              <w:rPr>
                <w:sz w:val="16"/>
                <w:szCs w:val="16"/>
              </w:rPr>
              <w:t xml:space="preserve">Nullam porttitor quis risus sit amet sagittis. </w:t>
            </w:r>
          </w:p>
          <w:p w14:paraId="2251D713" w14:textId="77777777" w:rsidR="009D3394" w:rsidRPr="00FF3E0B" w:rsidRDefault="009D3394" w:rsidP="0020408A">
            <w:pPr>
              <w:pStyle w:val="UoABodyCopy"/>
              <w:spacing w:line="240" w:lineRule="exact"/>
              <w:rPr>
                <w:sz w:val="16"/>
                <w:szCs w:val="16"/>
              </w:rPr>
            </w:pPr>
            <w:r w:rsidRPr="00FF3E0B">
              <w:rPr>
                <w:sz w:val="16"/>
                <w:szCs w:val="16"/>
              </w:rPr>
              <w:t>Nunc ipsum dolor,</w:t>
            </w:r>
            <w:r>
              <w:rPr>
                <w:sz w:val="16"/>
                <w:szCs w:val="16"/>
              </w:rPr>
              <w:t xml:space="preserve"> </w:t>
            </w:r>
            <w:r w:rsidRPr="00FF3E0B">
              <w:rPr>
                <w:sz w:val="16"/>
                <w:szCs w:val="16"/>
              </w:rPr>
              <w:t xml:space="preserve">accumsan quis erat consequat. </w:t>
            </w:r>
          </w:p>
        </w:tc>
        <w:tc>
          <w:tcPr>
            <w:tcW w:w="2407" w:type="dxa"/>
            <w:tcBorders>
              <w:bottom w:val="single" w:sz="12" w:space="0" w:color="0C0C48"/>
            </w:tcBorders>
          </w:tcPr>
          <w:p w14:paraId="38B4AECC" w14:textId="77777777" w:rsidR="009D3394" w:rsidRPr="00FF3E0B" w:rsidRDefault="009D3394" w:rsidP="0020408A">
            <w:pPr>
              <w:pStyle w:val="UoABodyCopy"/>
              <w:spacing w:line="240" w:lineRule="exact"/>
              <w:rPr>
                <w:sz w:val="16"/>
                <w:szCs w:val="16"/>
              </w:rPr>
            </w:pPr>
            <w:r w:rsidRPr="00FF3E0B">
              <w:rPr>
                <w:sz w:val="16"/>
                <w:szCs w:val="16"/>
              </w:rPr>
              <w:t xml:space="preserve">Nunc ipsum dolor, accumsan quis erat consequat. Donec et euismod libero. </w:t>
            </w:r>
          </w:p>
        </w:tc>
        <w:tc>
          <w:tcPr>
            <w:tcW w:w="2407" w:type="dxa"/>
            <w:tcBorders>
              <w:bottom w:val="single" w:sz="12" w:space="0" w:color="0C0C48"/>
            </w:tcBorders>
          </w:tcPr>
          <w:p w14:paraId="06A2991C" w14:textId="77777777" w:rsidR="009D3394" w:rsidRPr="00FF3E0B" w:rsidRDefault="009D3394" w:rsidP="0020408A">
            <w:pPr>
              <w:pStyle w:val="UoABodyCopy"/>
              <w:spacing w:line="240" w:lineRule="exact"/>
              <w:rPr>
                <w:sz w:val="16"/>
                <w:szCs w:val="16"/>
              </w:rPr>
            </w:pPr>
            <w:r w:rsidRPr="00FF3E0B">
              <w:rPr>
                <w:sz w:val="16"/>
                <w:szCs w:val="16"/>
              </w:rPr>
              <w:t xml:space="preserve">Praesent venenatis a risus in maximus. </w:t>
            </w:r>
          </w:p>
        </w:tc>
      </w:tr>
    </w:tbl>
    <w:p w14:paraId="5BEE4C91" w14:textId="77777777" w:rsidR="00263C38" w:rsidRPr="00207DA1" w:rsidRDefault="00263C38" w:rsidP="00263C38">
      <w:pPr>
        <w:pStyle w:val="Introduction"/>
      </w:pPr>
    </w:p>
    <w:p w14:paraId="5FFC456B" w14:textId="77777777" w:rsidR="0040163A" w:rsidRPr="000B5C2C" w:rsidRDefault="0040163A" w:rsidP="00263C38">
      <w:pPr>
        <w:pStyle w:val="UoAIntroParagraph"/>
      </w:pPr>
    </w:p>
    <w:sectPr w:rsidR="0040163A" w:rsidRPr="000B5C2C" w:rsidSect="00164D0F">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134" w:header="2268" w:footer="1134"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EB55B" w14:textId="77777777" w:rsidR="00416477" w:rsidRDefault="00416477" w:rsidP="00207DA1">
      <w:pPr>
        <w:spacing w:after="0" w:line="240" w:lineRule="auto"/>
      </w:pPr>
      <w:r>
        <w:separator/>
      </w:r>
    </w:p>
  </w:endnote>
  <w:endnote w:type="continuationSeparator" w:id="0">
    <w:p w14:paraId="54CA3521" w14:textId="77777777" w:rsidR="00416477" w:rsidRDefault="00416477" w:rsidP="00207D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panose1 w:val="02000503000000020004"/>
    <w:charset w:val="00"/>
    <w:family w:val="auto"/>
    <w:notTrueType/>
    <w:pitch w:val="variable"/>
    <w:sig w:usb0="E0000AFF" w:usb1="5200A1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ter Display Medium">
    <w:altName w:val="Calibri"/>
    <w:panose1 w:val="02000703000000020004"/>
    <w:charset w:val="00"/>
    <w:family w:val="auto"/>
    <w:notTrueType/>
    <w:pitch w:val="variable"/>
    <w:sig w:usb0="E0000AFF" w:usb1="5200A1FF" w:usb2="00000021" w:usb3="00000000" w:csb0="0000019F" w:csb1="00000000"/>
  </w:font>
  <w:font w:name="Inter Display">
    <w:altName w:val="Calibri"/>
    <w:panose1 w:val="02000703000000020004"/>
    <w:charset w:val="00"/>
    <w:family w:val="auto"/>
    <w:notTrueType/>
    <w:pitch w:val="variable"/>
    <w:sig w:usb0="E0000AFF" w:usb1="5200A1FF" w:usb2="00000021" w:usb3="00000000" w:csb0="0000019F" w:csb1="00000000"/>
  </w:font>
  <w:font w:name="Minion Pro">
    <w:panose1 w:val="020B0604020202020204"/>
    <w:charset w:val="00"/>
    <w:family w:val="roman"/>
    <w:notTrueType/>
    <w:pitch w:val="variable"/>
    <w:sig w:usb0="60000287" w:usb1="00000001" w:usb2="00000000" w:usb3="00000000" w:csb0="0000019F" w:csb1="00000000"/>
  </w:font>
  <w:font w:name="Inter Medium">
    <w:panose1 w:val="02000603000000020004"/>
    <w:charset w:val="00"/>
    <w:family w:val="auto"/>
    <w:notTrueType/>
    <w:pitch w:val="variable"/>
    <w:sig w:usb0="E0000AFF" w:usb1="5200A1FF" w:usb2="00000021"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94983973"/>
      <w:docPartObj>
        <w:docPartGallery w:val="Page Numbers (Bottom of Page)"/>
        <w:docPartUnique/>
      </w:docPartObj>
    </w:sdtPr>
    <w:sdtContent>
      <w:p w14:paraId="79441FCB" w14:textId="77777777" w:rsidR="00207DA1" w:rsidRDefault="00207DA1" w:rsidP="001E31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584B1DF" w14:textId="77777777" w:rsidR="00207DA1" w:rsidRDefault="00207DA1" w:rsidP="00207DA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Inter" w:hAnsi="Inter"/>
        <w:sz w:val="13"/>
        <w:szCs w:val="13"/>
      </w:rPr>
      <w:id w:val="-1231689345"/>
      <w:docPartObj>
        <w:docPartGallery w:val="Page Numbers (Bottom of Page)"/>
        <w:docPartUnique/>
      </w:docPartObj>
    </w:sdtPr>
    <w:sdtEndPr>
      <w:rPr>
        <w:rStyle w:val="PageNumber"/>
        <w:color w:val="747474" w:themeColor="background2" w:themeShade="80"/>
      </w:rPr>
    </w:sdtEndPr>
    <w:sdtContent>
      <w:p w14:paraId="73327266" w14:textId="77777777" w:rsidR="00207DA1" w:rsidRPr="00207DA1" w:rsidRDefault="00207DA1" w:rsidP="00207DA1">
        <w:pPr>
          <w:pStyle w:val="Footer"/>
          <w:framePr w:w="760" w:h="851" w:hRule="exact" w:wrap="notBeside" w:vAnchor="page" w:hAnchor="page" w:x="11114" w:yAlign="bottom"/>
          <w:rPr>
            <w:rStyle w:val="PageNumber"/>
            <w:rFonts w:ascii="Inter" w:hAnsi="Inter"/>
            <w:color w:val="747474" w:themeColor="background2" w:themeShade="80"/>
            <w:sz w:val="13"/>
            <w:szCs w:val="13"/>
          </w:rPr>
        </w:pPr>
        <w:r w:rsidRPr="00207DA1">
          <w:rPr>
            <w:rStyle w:val="PageNumber"/>
            <w:rFonts w:ascii="Inter" w:hAnsi="Inter"/>
            <w:color w:val="747474" w:themeColor="background2" w:themeShade="80"/>
            <w:sz w:val="13"/>
            <w:szCs w:val="13"/>
          </w:rPr>
          <w:fldChar w:fldCharType="begin"/>
        </w:r>
        <w:r w:rsidRPr="00207DA1">
          <w:rPr>
            <w:rStyle w:val="PageNumber"/>
            <w:rFonts w:ascii="Inter" w:hAnsi="Inter"/>
            <w:color w:val="747474" w:themeColor="background2" w:themeShade="80"/>
            <w:sz w:val="13"/>
            <w:szCs w:val="13"/>
          </w:rPr>
          <w:instrText xml:space="preserve"> PAGE </w:instrText>
        </w:r>
        <w:r w:rsidRPr="00207DA1">
          <w:rPr>
            <w:rStyle w:val="PageNumber"/>
            <w:rFonts w:ascii="Inter" w:hAnsi="Inter"/>
            <w:color w:val="747474" w:themeColor="background2" w:themeShade="80"/>
            <w:sz w:val="13"/>
            <w:szCs w:val="13"/>
          </w:rPr>
          <w:fldChar w:fldCharType="separate"/>
        </w:r>
        <w:r w:rsidRPr="00207DA1">
          <w:rPr>
            <w:rStyle w:val="PageNumber"/>
            <w:rFonts w:ascii="Inter" w:hAnsi="Inter"/>
            <w:color w:val="747474" w:themeColor="background2" w:themeShade="80"/>
            <w:sz w:val="13"/>
            <w:szCs w:val="13"/>
          </w:rPr>
          <w:t>1</w:t>
        </w:r>
        <w:r w:rsidRPr="00207DA1">
          <w:rPr>
            <w:rStyle w:val="PageNumber"/>
            <w:rFonts w:ascii="Inter" w:hAnsi="Inter"/>
            <w:color w:val="747474" w:themeColor="background2" w:themeShade="80"/>
            <w:sz w:val="13"/>
            <w:szCs w:val="13"/>
          </w:rPr>
          <w:fldChar w:fldCharType="end"/>
        </w:r>
      </w:p>
    </w:sdtContent>
  </w:sdt>
  <w:p w14:paraId="715BB640" w14:textId="77777777" w:rsidR="00207DA1" w:rsidRDefault="00266C19" w:rsidP="00207DA1">
    <w:pPr>
      <w:pStyle w:val="Footer"/>
      <w:ind w:right="360"/>
    </w:pPr>
    <w:r>
      <w:rPr>
        <w:noProof/>
      </w:rPr>
      <w:drawing>
        <wp:anchor distT="0" distB="0" distL="114300" distR="114300" simplePos="0" relativeHeight="251661312" behindDoc="1" locked="1" layoutInCell="1" allowOverlap="0" wp14:anchorId="2BAECCA1" wp14:editId="6BED18A6">
          <wp:simplePos x="0" y="0"/>
          <wp:positionH relativeFrom="margin">
            <wp:align>right</wp:align>
          </wp:positionH>
          <wp:positionV relativeFrom="bottomMargin">
            <wp:posOffset>360045</wp:posOffset>
          </wp:positionV>
          <wp:extent cx="309600" cy="108000"/>
          <wp:effectExtent l="0" t="0" r="0" b="0"/>
          <wp:wrapSquare wrapText="bothSides"/>
          <wp:docPr id="1084754654"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08373" name="Picture 1" descr="A blue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09600" cy="1080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264" behindDoc="0" locked="0" layoutInCell="1" allowOverlap="1" wp14:anchorId="01D7822F" wp14:editId="43A9EB83">
              <wp:simplePos x="0" y="0"/>
              <wp:positionH relativeFrom="page">
                <wp:posOffset>0</wp:posOffset>
              </wp:positionH>
              <wp:positionV relativeFrom="page">
                <wp:posOffset>10150549</wp:posOffset>
              </wp:positionV>
              <wp:extent cx="2447925" cy="539115"/>
              <wp:effectExtent l="0" t="0" r="3175" b="0"/>
              <wp:wrapSquare wrapText="bothSides"/>
              <wp:docPr id="1383796196" name="Text Box 7"/>
              <wp:cNvGraphicFramePr/>
              <a:graphic xmlns:a="http://schemas.openxmlformats.org/drawingml/2006/main">
                <a:graphicData uri="http://schemas.microsoft.com/office/word/2010/wordprocessingShape">
                  <wps:wsp>
                    <wps:cNvSpPr txBox="1"/>
                    <wps:spPr>
                      <a:xfrm>
                        <a:off x="0" y="0"/>
                        <a:ext cx="2447925" cy="539115"/>
                      </a:xfrm>
                      <a:prstGeom prst="rect">
                        <a:avLst/>
                      </a:prstGeom>
                      <a:solidFill>
                        <a:schemeClr val="lt1"/>
                      </a:solidFill>
                      <a:ln w="6350">
                        <a:noFill/>
                      </a:ln>
                    </wps:spPr>
                    <wps:txbx>
                      <w:txbxContent>
                        <w:p w14:paraId="44E6CE32" w14:textId="77777777" w:rsidR="00207DA1" w:rsidRPr="006A30A5" w:rsidRDefault="00207DA1" w:rsidP="00207DA1">
                          <w:pPr>
                            <w:pStyle w:val="NoSpacing"/>
                            <w:rPr>
                              <w:rFonts w:ascii="Inter" w:hAnsi="Inter"/>
                              <w:color w:val="747474" w:themeColor="background2" w:themeShade="80"/>
                              <w:sz w:val="12"/>
                              <w:szCs w:val="12"/>
                            </w:rPr>
                          </w:pPr>
                          <w:r w:rsidRPr="006A30A5">
                            <w:rPr>
                              <w:rFonts w:ascii="Inter" w:hAnsi="Inter"/>
                              <w:color w:val="747474" w:themeColor="background2" w:themeShade="80"/>
                              <w:sz w:val="12"/>
                              <w:szCs w:val="12"/>
                            </w:rPr>
                            <w:t>WAIPAPA TAUMATA RAU</w:t>
                          </w:r>
                          <w:r w:rsidR="001A65EE">
                            <w:rPr>
                              <w:rFonts w:ascii="Inter" w:hAnsi="Inter"/>
                              <w:color w:val="747474" w:themeColor="background2" w:themeShade="80"/>
                              <w:sz w:val="12"/>
                              <w:szCs w:val="12"/>
                            </w:rPr>
                            <w:t xml:space="preserve"> |</w:t>
                          </w:r>
                          <w:r w:rsidRPr="006A30A5">
                            <w:rPr>
                              <w:rFonts w:ascii="Inter" w:hAnsi="Inter"/>
                              <w:color w:val="747474" w:themeColor="background2" w:themeShade="80"/>
                              <w:sz w:val="12"/>
                              <w:szCs w:val="12"/>
                            </w:rPr>
                            <w:t xml:space="preserve"> UNIVERSITY OF AUCKLAND</w:t>
                          </w:r>
                        </w:p>
                      </w:txbxContent>
                    </wps:txbx>
                    <wps:bodyPr rot="0" spcFirstLastPara="0" vertOverflow="overflow" horzOverflow="overflow" vert="horz" wrap="square" lIns="36000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D7822F" id="_x0000_t202" coordsize="21600,21600" o:spt="202" path="m,l,21600r21600,l21600,xe">
              <v:stroke joinstyle="miter"/>
              <v:path gradientshapeok="t" o:connecttype="rect"/>
            </v:shapetype>
            <v:shape id="Text Box 7" o:spid="_x0000_s1027" type="#_x0000_t202" style="position:absolute;margin-left:0;margin-top:799.25pt;width:192.75pt;height:42.4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" fillcolor="white [3201]" stroked="f" strokeweight=".5pt">
              <v:textbox inset="10mm,0,0,0">
                <w:txbxContent>
                  <w:p w14:paraId="44E6CE32" w14:textId="77777777" w:rsidR="00207DA1" w:rsidRPr="006A30A5" w:rsidRDefault="00207DA1" w:rsidP="00207DA1">
                    <w:pPr>
                      <w:pStyle w:val="NoSpacing"/>
                      <w:rPr>
                        <w:rFonts w:ascii="Inter" w:hAnsi="Inter"/>
                        <w:color w:val="747474" w:themeColor="background2" w:themeShade="80"/>
                        <w:sz w:val="12"/>
                        <w:szCs w:val="12"/>
                      </w:rPr>
                    </w:pPr>
                    <w:r w:rsidRPr="006A30A5">
                      <w:rPr>
                        <w:rFonts w:ascii="Inter" w:hAnsi="Inter"/>
                        <w:color w:val="747474" w:themeColor="background2" w:themeShade="80"/>
                        <w:sz w:val="12"/>
                        <w:szCs w:val="12"/>
                      </w:rPr>
                      <w:t>WAIPAPA TAUMATA RAU</w:t>
                    </w:r>
                    <w:r w:rsidR="001A65EE">
                      <w:rPr>
                        <w:rFonts w:ascii="Inter" w:hAnsi="Inter"/>
                        <w:color w:val="747474" w:themeColor="background2" w:themeShade="80"/>
                        <w:sz w:val="12"/>
                        <w:szCs w:val="12"/>
                      </w:rPr>
                      <w:t xml:space="preserve"> |</w:t>
                    </w:r>
                    <w:r w:rsidRPr="006A30A5">
                      <w:rPr>
                        <w:rFonts w:ascii="Inter" w:hAnsi="Inter"/>
                        <w:color w:val="747474" w:themeColor="background2" w:themeShade="80"/>
                        <w:sz w:val="12"/>
                        <w:szCs w:val="12"/>
                      </w:rPr>
                      <w:t xml:space="preserve"> UNIVERSITY OF AUCKLAND</w:t>
                    </w:r>
                  </w:p>
                </w:txbxContent>
              </v:textbox>
              <w10:wrap type="square"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Inter" w:hAnsi="Inter"/>
        <w:sz w:val="13"/>
        <w:szCs w:val="13"/>
      </w:rPr>
      <w:id w:val="757953795"/>
      <w:docPartObj>
        <w:docPartGallery w:val="Page Numbers (Bottom of Page)"/>
        <w:docPartUnique/>
      </w:docPartObj>
    </w:sdtPr>
    <w:sdtEndPr>
      <w:rPr>
        <w:rStyle w:val="PageNumber"/>
        <w:color w:val="747474" w:themeColor="background2" w:themeShade="80"/>
      </w:rPr>
    </w:sdtEndPr>
    <w:sdtContent>
      <w:p w14:paraId="4545966F" w14:textId="77777777" w:rsidR="00E222CD" w:rsidRPr="00207DA1" w:rsidRDefault="00E222CD" w:rsidP="00E222CD">
        <w:pPr>
          <w:pStyle w:val="Footer"/>
          <w:framePr w:w="760" w:h="851" w:hRule="exact" w:wrap="notBeside" w:vAnchor="page" w:hAnchor="page" w:x="11114" w:yAlign="bottom"/>
          <w:rPr>
            <w:rStyle w:val="PageNumber"/>
            <w:rFonts w:ascii="Inter" w:hAnsi="Inter"/>
            <w:color w:val="747474" w:themeColor="background2" w:themeShade="80"/>
            <w:sz w:val="13"/>
            <w:szCs w:val="13"/>
          </w:rPr>
        </w:pPr>
        <w:r w:rsidRPr="00207DA1">
          <w:rPr>
            <w:rStyle w:val="PageNumber"/>
            <w:rFonts w:ascii="Inter" w:hAnsi="Inter"/>
            <w:color w:val="747474" w:themeColor="background2" w:themeShade="80"/>
            <w:sz w:val="13"/>
            <w:szCs w:val="13"/>
          </w:rPr>
          <w:fldChar w:fldCharType="begin"/>
        </w:r>
        <w:r w:rsidRPr="00207DA1">
          <w:rPr>
            <w:rStyle w:val="PageNumber"/>
            <w:rFonts w:ascii="Inter" w:hAnsi="Inter"/>
            <w:color w:val="747474" w:themeColor="background2" w:themeShade="80"/>
            <w:sz w:val="13"/>
            <w:szCs w:val="13"/>
          </w:rPr>
          <w:instrText xml:space="preserve"> PAGE </w:instrText>
        </w:r>
        <w:r w:rsidRPr="00207DA1">
          <w:rPr>
            <w:rStyle w:val="PageNumber"/>
            <w:rFonts w:ascii="Inter" w:hAnsi="Inter"/>
            <w:color w:val="747474" w:themeColor="background2" w:themeShade="80"/>
            <w:sz w:val="13"/>
            <w:szCs w:val="13"/>
          </w:rPr>
          <w:fldChar w:fldCharType="separate"/>
        </w:r>
        <w:r>
          <w:rPr>
            <w:rStyle w:val="PageNumber"/>
            <w:rFonts w:ascii="Inter" w:hAnsi="Inter"/>
            <w:color w:val="747474" w:themeColor="background2" w:themeShade="80"/>
            <w:sz w:val="13"/>
            <w:szCs w:val="13"/>
          </w:rPr>
          <w:t>2</w:t>
        </w:r>
        <w:r w:rsidRPr="00207DA1">
          <w:rPr>
            <w:rStyle w:val="PageNumber"/>
            <w:rFonts w:ascii="Inter" w:hAnsi="Inter"/>
            <w:color w:val="747474" w:themeColor="background2" w:themeShade="80"/>
            <w:sz w:val="13"/>
            <w:szCs w:val="13"/>
          </w:rPr>
          <w:fldChar w:fldCharType="end"/>
        </w:r>
      </w:p>
    </w:sdtContent>
  </w:sdt>
  <w:p w14:paraId="19A8FD03" w14:textId="77777777" w:rsidR="00E222CD" w:rsidRDefault="00E222CD" w:rsidP="00481B82">
    <w:pPr>
      <w:pStyle w:val="Footer"/>
      <w:ind w:right="360"/>
    </w:pPr>
    <w:r>
      <w:rPr>
        <w:noProof/>
      </w:rPr>
      <w:drawing>
        <wp:anchor distT="0" distB="0" distL="114300" distR="114300" simplePos="0" relativeHeight="251668480" behindDoc="1" locked="1" layoutInCell="1" allowOverlap="0" wp14:anchorId="3078335F" wp14:editId="0E578F0B">
          <wp:simplePos x="0" y="0"/>
          <wp:positionH relativeFrom="margin">
            <wp:align>right</wp:align>
          </wp:positionH>
          <wp:positionV relativeFrom="bottomMargin">
            <wp:posOffset>360045</wp:posOffset>
          </wp:positionV>
          <wp:extent cx="309245" cy="107315"/>
          <wp:effectExtent l="0" t="0" r="0" b="0"/>
          <wp:wrapSquare wrapText="bothSides"/>
          <wp:docPr id="490649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49874"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309600" cy="107686"/>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7456" behindDoc="0" locked="0" layoutInCell="1" allowOverlap="1" wp14:anchorId="50175011" wp14:editId="2967896C">
              <wp:simplePos x="0" y="0"/>
              <wp:positionH relativeFrom="page">
                <wp:posOffset>0</wp:posOffset>
              </wp:positionH>
              <wp:positionV relativeFrom="page">
                <wp:posOffset>10150549</wp:posOffset>
              </wp:positionV>
              <wp:extent cx="2447925" cy="539115"/>
              <wp:effectExtent l="0" t="0" r="3175" b="0"/>
              <wp:wrapSquare wrapText="bothSides"/>
              <wp:docPr id="1376456667" name="Text Box 7"/>
              <wp:cNvGraphicFramePr/>
              <a:graphic xmlns:a="http://schemas.openxmlformats.org/drawingml/2006/main">
                <a:graphicData uri="http://schemas.microsoft.com/office/word/2010/wordprocessingShape">
                  <wps:wsp>
                    <wps:cNvSpPr txBox="1"/>
                    <wps:spPr>
                      <a:xfrm>
                        <a:off x="0" y="0"/>
                        <a:ext cx="2447925" cy="539115"/>
                      </a:xfrm>
                      <a:prstGeom prst="rect">
                        <a:avLst/>
                      </a:prstGeom>
                      <a:solidFill>
                        <a:schemeClr val="lt1"/>
                      </a:solidFill>
                      <a:ln w="6350">
                        <a:noFill/>
                      </a:ln>
                    </wps:spPr>
                    <wps:txbx>
                      <w:txbxContent>
                        <w:p w14:paraId="26FFB759" w14:textId="77777777" w:rsidR="00E222CD" w:rsidRPr="006A30A5" w:rsidRDefault="00E222CD" w:rsidP="00E222CD">
                          <w:pPr>
                            <w:pStyle w:val="NoSpacing"/>
                            <w:rPr>
                              <w:rFonts w:ascii="Inter" w:hAnsi="Inter"/>
                              <w:color w:val="747474" w:themeColor="background2" w:themeShade="80"/>
                              <w:sz w:val="12"/>
                              <w:szCs w:val="12"/>
                            </w:rPr>
                          </w:pPr>
                          <w:r w:rsidRPr="006A30A5">
                            <w:rPr>
                              <w:rFonts w:ascii="Inter" w:hAnsi="Inter"/>
                              <w:color w:val="747474" w:themeColor="background2" w:themeShade="80"/>
                              <w:sz w:val="12"/>
                              <w:szCs w:val="12"/>
                            </w:rPr>
                            <w:t>WAIPAPA TAUMATA RAU UNIVERSITY OF AUCKLAND</w:t>
                          </w:r>
                        </w:p>
                      </w:txbxContent>
                    </wps:txbx>
                    <wps:bodyPr rot="0" spcFirstLastPara="0" vertOverflow="overflow" horzOverflow="overflow" vert="horz" wrap="square" lIns="36000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175011" id="_x0000_t202" coordsize="21600,21600" o:spt="202" path="m,l,21600r21600,l21600,xe">
              <v:stroke joinstyle="miter"/>
              <v:path gradientshapeok="t" o:connecttype="rect"/>
            </v:shapetype>
            <v:shape id="_x0000_s1028" type="#_x0000_t202" style="position:absolute;margin-left:0;margin-top:799.25pt;width:192.75pt;height:42.4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" fillcolor="white [3201]" stroked="f" strokeweight=".5pt">
              <v:textbox inset="10mm,0,0,0">
                <w:txbxContent>
                  <w:p w14:paraId="26FFB759" w14:textId="77777777" w:rsidR="00E222CD" w:rsidRPr="006A30A5" w:rsidRDefault="00E222CD" w:rsidP="00E222CD">
                    <w:pPr>
                      <w:pStyle w:val="NoSpacing"/>
                      <w:rPr>
                        <w:rFonts w:ascii="Inter" w:hAnsi="Inter"/>
                        <w:color w:val="747474" w:themeColor="background2" w:themeShade="80"/>
                        <w:sz w:val="12"/>
                        <w:szCs w:val="12"/>
                      </w:rPr>
                    </w:pPr>
                    <w:r w:rsidRPr="006A30A5">
                      <w:rPr>
                        <w:rFonts w:ascii="Inter" w:hAnsi="Inter"/>
                        <w:color w:val="747474" w:themeColor="background2" w:themeShade="80"/>
                        <w:sz w:val="12"/>
                        <w:szCs w:val="12"/>
                      </w:rPr>
                      <w:t>WAIPAPA TAUMATA RAU UNIVERSITY OF AUCKLAND</w:t>
                    </w:r>
                  </w:p>
                </w:txbxContent>
              </v:textbox>
              <w10:wrap type="square"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6853C" w14:textId="77777777" w:rsidR="00416477" w:rsidRDefault="00416477" w:rsidP="00207DA1">
      <w:pPr>
        <w:spacing w:after="0" w:line="240" w:lineRule="auto"/>
      </w:pPr>
      <w:r>
        <w:separator/>
      </w:r>
    </w:p>
  </w:footnote>
  <w:footnote w:type="continuationSeparator" w:id="0">
    <w:p w14:paraId="77F281A4" w14:textId="77777777" w:rsidR="00416477" w:rsidRDefault="00416477" w:rsidP="00207D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FB335" w14:textId="77777777" w:rsidR="00164D0F" w:rsidRDefault="00164D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73525" w14:textId="77777777" w:rsidR="00266C19" w:rsidRDefault="00266C19">
    <w:pPr>
      <w:pStyle w:val="Header"/>
    </w:pPr>
    <w:r>
      <w:rPr>
        <w:noProof/>
      </w:rPr>
      <mc:AlternateContent>
        <mc:Choice Requires="wps">
          <w:drawing>
            <wp:anchor distT="0" distB="0" distL="114300" distR="114300" simplePos="0" relativeHeight="251663360" behindDoc="1" locked="0" layoutInCell="1" allowOverlap="0" wp14:anchorId="7FDCD620" wp14:editId="560F8003">
              <wp:simplePos x="0" y="0"/>
              <wp:positionH relativeFrom="page">
                <wp:posOffset>5900671</wp:posOffset>
              </wp:positionH>
              <wp:positionV relativeFrom="page">
                <wp:posOffset>144145</wp:posOffset>
              </wp:positionV>
              <wp:extent cx="1728000" cy="573480"/>
              <wp:effectExtent l="0" t="0" r="0" b="0"/>
              <wp:wrapNone/>
              <wp:docPr id="486288227" name="Text Box 6"/>
              <wp:cNvGraphicFramePr/>
              <a:graphic xmlns:a="http://schemas.openxmlformats.org/drawingml/2006/main">
                <a:graphicData uri="http://schemas.microsoft.com/office/word/2010/wordprocessingShape">
                  <wps:wsp>
                    <wps:cNvSpPr txBox="1"/>
                    <wps:spPr>
                      <a:xfrm>
                        <a:off x="0" y="0"/>
                        <a:ext cx="1728000" cy="573480"/>
                      </a:xfrm>
                      <a:prstGeom prst="rect">
                        <a:avLst/>
                      </a:prstGeom>
                      <a:noFill/>
                      <a:ln w="6350">
                        <a:noFill/>
                      </a:ln>
                    </wps:spPr>
                    <wps:txbx>
                      <w:txbxContent>
                        <w:p w14:paraId="040FC7A2" w14:textId="77777777" w:rsidR="00266C19" w:rsidRPr="00973060" w:rsidRDefault="00973060" w:rsidP="00973060">
                          <w:pPr>
                            <w:pStyle w:val="UoAPageHeaderTitle"/>
                          </w:pPr>
                          <w:r>
                            <w:t>[Date/Title]</w:t>
                          </w:r>
                        </w:p>
                      </w:txbxContent>
                    </wps:txbx>
                    <wps:bodyPr rot="0" spcFirstLastPara="0" vertOverflow="overflow" horzOverflow="overflow" vert="horz" wrap="square" lIns="0" tIns="18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DCD620" id="_x0000_t202" coordsize="21600,21600" o:spt="202" path="m,l,21600r21600,l21600,xe">
              <v:stroke joinstyle="miter"/>
              <v:path gradientshapeok="t" o:connecttype="rect"/>
            </v:shapetype>
            <v:shape id="Text Box 6" o:spid="_x0000_s1026" type="#_x0000_t202" style="position:absolute;margin-left:464.6pt;margin-top:11.35pt;width:136.05pt;height:45.1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" o:allowoverlap="f" filled="f" stroked="f" strokeweight=".5pt">
              <v:textbox inset="0,5mm,0,0">
                <w:txbxContent>
                  <w:p w14:paraId="040FC7A2" w14:textId="77777777" w:rsidR="00266C19" w:rsidRPr="00973060" w:rsidRDefault="00973060" w:rsidP="00973060">
                    <w:pPr>
                      <w:pStyle w:val="UoAPageHeaderTitle"/>
                    </w:pPr>
                    <w:r>
                      <w:t>[Date/Title]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D7144" w14:textId="77777777" w:rsidR="00E222CD" w:rsidRDefault="00E222CD">
    <w:pPr>
      <w:pStyle w:val="Header"/>
    </w:pPr>
    <w:r>
      <w:rPr>
        <w:noProof/>
      </w:rPr>
      <w:drawing>
        <wp:anchor distT="0" distB="0" distL="114300" distR="114300" simplePos="0" relativeHeight="251665408" behindDoc="1" locked="0" layoutInCell="1" allowOverlap="1" wp14:anchorId="68BCE166" wp14:editId="076FCB86">
          <wp:simplePos x="0" y="0"/>
          <wp:positionH relativeFrom="column">
            <wp:posOffset>0</wp:posOffset>
          </wp:positionH>
          <wp:positionV relativeFrom="paragraph">
            <wp:posOffset>-756552</wp:posOffset>
          </wp:positionV>
          <wp:extent cx="1587500" cy="622300"/>
          <wp:effectExtent l="0" t="0" r="0" b="0"/>
          <wp:wrapNone/>
          <wp:docPr id="328881175" name="Picture 7"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81175" name="Picture 7" descr="A blue and black logo&#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87500" cy="6223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57AA39B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A blue and white logo&#10;&#10;AI-generated content may be incorrect." style="width:22.95pt;height:7.95pt;visibility:visible;mso-wrap-style:square">
            <v:imagedata r:id="rId1" o:title="A blue and white logo&#10;&#10;AI-generated content may be incorrect"/>
          </v:shape>
        </w:pict>
      </mc:Choice>
      <mc:Fallback>
        <w:drawing>
          <wp:inline distT="0" distB="0" distL="0" distR="0" wp14:anchorId="7B087B09" wp14:editId="0F6514B0">
            <wp:extent cx="291465" cy="100965"/>
            <wp:effectExtent l="0" t="0" r="635" b="635"/>
            <wp:docPr id="1592134603"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08373" name="Picture 1" descr="A blue and white logo&#10;&#10;AI-generated content may be incorrect."/>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291465" cy="100965"/>
                    </a:xfrm>
                    <a:prstGeom prst="rect">
                      <a:avLst/>
                    </a:prstGeom>
                  </pic:spPr>
                </pic:pic>
              </a:graphicData>
            </a:graphic>
          </wp:inline>
        </w:drawing>
      </mc:Fallback>
    </mc:AlternateContent>
  </w:numPicBullet>
  <w:abstractNum w:abstractNumId="0" w15:restartNumberingAfterBreak="0">
    <w:nsid w:val="0CFF4A5F"/>
    <w:multiLevelType w:val="hybridMultilevel"/>
    <w:tmpl w:val="6048053A"/>
    <w:lvl w:ilvl="0" w:tplc="F998F720">
      <w:start w:val="1"/>
      <w:numFmt w:val="decimal"/>
      <w:pStyle w:val="UoANumberedList"/>
      <w:lvlText w:val="%1."/>
      <w:lvlJc w:val="left"/>
      <w:pPr>
        <w:ind w:left="851" w:hanging="491"/>
      </w:pPr>
      <w:rPr>
        <w:rFonts w:ascii="Inter" w:hAnsi="Inter" w:hint="default"/>
        <w:b w:val="0"/>
        <w:i w:val="0"/>
        <w:color w:val="auto"/>
        <w:sz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D3950D7"/>
    <w:multiLevelType w:val="hybridMultilevel"/>
    <w:tmpl w:val="F934E212"/>
    <w:lvl w:ilvl="0" w:tplc="49744B58">
      <w:start w:val="1"/>
      <w:numFmt w:val="bullet"/>
      <w:lvlText w:val=""/>
      <w:lvlPicBulletId w:val="0"/>
      <w:lvlJc w:val="left"/>
      <w:pPr>
        <w:tabs>
          <w:tab w:val="num" w:pos="720"/>
        </w:tabs>
        <w:ind w:left="720" w:hanging="360"/>
      </w:pPr>
      <w:rPr>
        <w:rFonts w:ascii="Symbol" w:hAnsi="Symbol" w:hint="default"/>
      </w:rPr>
    </w:lvl>
    <w:lvl w:ilvl="1" w:tplc="D74638CA" w:tentative="1">
      <w:start w:val="1"/>
      <w:numFmt w:val="bullet"/>
      <w:lvlText w:val=""/>
      <w:lvlJc w:val="left"/>
      <w:pPr>
        <w:tabs>
          <w:tab w:val="num" w:pos="1440"/>
        </w:tabs>
        <w:ind w:left="1440" w:hanging="360"/>
      </w:pPr>
      <w:rPr>
        <w:rFonts w:ascii="Symbol" w:hAnsi="Symbol" w:hint="default"/>
      </w:rPr>
    </w:lvl>
    <w:lvl w:ilvl="2" w:tplc="01A42B7A" w:tentative="1">
      <w:start w:val="1"/>
      <w:numFmt w:val="bullet"/>
      <w:lvlText w:val=""/>
      <w:lvlJc w:val="left"/>
      <w:pPr>
        <w:tabs>
          <w:tab w:val="num" w:pos="2160"/>
        </w:tabs>
        <w:ind w:left="2160" w:hanging="360"/>
      </w:pPr>
      <w:rPr>
        <w:rFonts w:ascii="Symbol" w:hAnsi="Symbol" w:hint="default"/>
      </w:rPr>
    </w:lvl>
    <w:lvl w:ilvl="3" w:tplc="49802200" w:tentative="1">
      <w:start w:val="1"/>
      <w:numFmt w:val="bullet"/>
      <w:lvlText w:val=""/>
      <w:lvlJc w:val="left"/>
      <w:pPr>
        <w:tabs>
          <w:tab w:val="num" w:pos="2880"/>
        </w:tabs>
        <w:ind w:left="2880" w:hanging="360"/>
      </w:pPr>
      <w:rPr>
        <w:rFonts w:ascii="Symbol" w:hAnsi="Symbol" w:hint="default"/>
      </w:rPr>
    </w:lvl>
    <w:lvl w:ilvl="4" w:tplc="A8EA9E46" w:tentative="1">
      <w:start w:val="1"/>
      <w:numFmt w:val="bullet"/>
      <w:lvlText w:val=""/>
      <w:lvlJc w:val="left"/>
      <w:pPr>
        <w:tabs>
          <w:tab w:val="num" w:pos="3600"/>
        </w:tabs>
        <w:ind w:left="3600" w:hanging="360"/>
      </w:pPr>
      <w:rPr>
        <w:rFonts w:ascii="Symbol" w:hAnsi="Symbol" w:hint="default"/>
      </w:rPr>
    </w:lvl>
    <w:lvl w:ilvl="5" w:tplc="5D4C9D6A" w:tentative="1">
      <w:start w:val="1"/>
      <w:numFmt w:val="bullet"/>
      <w:lvlText w:val=""/>
      <w:lvlJc w:val="left"/>
      <w:pPr>
        <w:tabs>
          <w:tab w:val="num" w:pos="4320"/>
        </w:tabs>
        <w:ind w:left="4320" w:hanging="360"/>
      </w:pPr>
      <w:rPr>
        <w:rFonts w:ascii="Symbol" w:hAnsi="Symbol" w:hint="default"/>
      </w:rPr>
    </w:lvl>
    <w:lvl w:ilvl="6" w:tplc="523C555E" w:tentative="1">
      <w:start w:val="1"/>
      <w:numFmt w:val="bullet"/>
      <w:lvlText w:val=""/>
      <w:lvlJc w:val="left"/>
      <w:pPr>
        <w:tabs>
          <w:tab w:val="num" w:pos="5040"/>
        </w:tabs>
        <w:ind w:left="5040" w:hanging="360"/>
      </w:pPr>
      <w:rPr>
        <w:rFonts w:ascii="Symbol" w:hAnsi="Symbol" w:hint="default"/>
      </w:rPr>
    </w:lvl>
    <w:lvl w:ilvl="7" w:tplc="4DE01792" w:tentative="1">
      <w:start w:val="1"/>
      <w:numFmt w:val="bullet"/>
      <w:lvlText w:val=""/>
      <w:lvlJc w:val="left"/>
      <w:pPr>
        <w:tabs>
          <w:tab w:val="num" w:pos="5760"/>
        </w:tabs>
        <w:ind w:left="5760" w:hanging="360"/>
      </w:pPr>
      <w:rPr>
        <w:rFonts w:ascii="Symbol" w:hAnsi="Symbol" w:hint="default"/>
      </w:rPr>
    </w:lvl>
    <w:lvl w:ilvl="8" w:tplc="C08C73A0"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38F67EA3"/>
    <w:multiLevelType w:val="hybridMultilevel"/>
    <w:tmpl w:val="9AB48C26"/>
    <w:lvl w:ilvl="0" w:tplc="34CE51EE">
      <w:start w:val="1"/>
      <w:numFmt w:val="bullet"/>
      <w:pStyle w:val="UoABulletPoint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D626AEE"/>
    <w:multiLevelType w:val="hybridMultilevel"/>
    <w:tmpl w:val="206C396E"/>
    <w:lvl w:ilvl="0" w:tplc="8E863070">
      <w:start w:val="1"/>
      <w:numFmt w:val="bullet"/>
      <w:pStyle w:val="UoATableStyleBulletPointList"/>
      <w:lvlText w:val=""/>
      <w:lvlJc w:val="left"/>
      <w:pPr>
        <w:ind w:left="284" w:hanging="171"/>
      </w:pPr>
      <w:rPr>
        <w:rFonts w:ascii="Symbol" w:hAnsi="Symbol" w:hint="default"/>
        <w:color w:val="auto"/>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1984E60"/>
    <w:multiLevelType w:val="multilevel"/>
    <w:tmpl w:val="6048053A"/>
    <w:numStyleLink w:val="UoANumberedMultilevelList"/>
  </w:abstractNum>
  <w:abstractNum w:abstractNumId="5" w15:restartNumberingAfterBreak="0">
    <w:nsid w:val="628B423A"/>
    <w:multiLevelType w:val="multilevel"/>
    <w:tmpl w:val="87427A3A"/>
    <w:numStyleLink w:val="UoAListStyle"/>
  </w:abstractNum>
  <w:abstractNum w:abstractNumId="6" w15:restartNumberingAfterBreak="0">
    <w:nsid w:val="68AD7B8C"/>
    <w:multiLevelType w:val="multilevel"/>
    <w:tmpl w:val="6048053A"/>
    <w:styleLink w:val="UoANumberedMultilevelList"/>
    <w:lvl w:ilvl="0">
      <w:start w:val="1"/>
      <w:numFmt w:val="decimal"/>
      <w:lvlText w:val="%1."/>
      <w:lvlJc w:val="left"/>
      <w:pPr>
        <w:ind w:left="851" w:hanging="491"/>
      </w:pPr>
      <w:rPr>
        <w:rFonts w:ascii="Inter" w:hAnsi="Inter" w:hint="default"/>
        <w:b w:val="0"/>
        <w:i w:val="0"/>
        <w:color w:val="auto"/>
        <w:sz w:val="18"/>
      </w:rPr>
    </w:lvl>
    <w:lvl w:ilvl="1">
      <w:start w:val="1"/>
      <w:numFmt w:val="bullet"/>
      <w:lvlText w:val="o"/>
      <w:lvlJc w:val="left"/>
      <w:pPr>
        <w:ind w:left="1440" w:hanging="360"/>
      </w:pPr>
      <w:rPr>
        <w:rFonts w:ascii="Inter" w:hAnsi="Inter" w:hint="default"/>
        <w:b w:val="0"/>
        <w:i w:val="0"/>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73F6669D"/>
    <w:multiLevelType w:val="multilevel"/>
    <w:tmpl w:val="87427A3A"/>
    <w:styleLink w:val="UoAListStyle"/>
    <w:lvl w:ilvl="0">
      <w:start w:val="1"/>
      <w:numFmt w:val="bullet"/>
      <w:lvlText w:val=""/>
      <w:lvlJc w:val="left"/>
      <w:pPr>
        <w:ind w:left="737" w:hanging="377"/>
      </w:pPr>
      <w:rPr>
        <w:rFonts w:ascii="Symbol" w:hAnsi="Symbol" w:hint="default"/>
      </w:rPr>
    </w:lvl>
    <w:lvl w:ilvl="1">
      <w:start w:val="1"/>
      <w:numFmt w:val="bullet"/>
      <w:lvlText w:val="o"/>
      <w:lvlJc w:val="left"/>
      <w:pPr>
        <w:ind w:left="1134" w:hanging="54"/>
      </w:pPr>
      <w:rPr>
        <w:rFonts w:ascii="Inter" w:hAnsi="Inter" w:hint="default"/>
        <w:b w:val="0"/>
        <w:i w:val="0"/>
      </w:rPr>
    </w:lvl>
    <w:lvl w:ilvl="2">
      <w:start w:val="1"/>
      <w:numFmt w:val="bullet"/>
      <w:lvlText w:val=""/>
      <w:lvlJc w:val="left"/>
      <w:pPr>
        <w:ind w:left="1701" w:firstLine="99"/>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77456EE4"/>
    <w:multiLevelType w:val="hybridMultilevel"/>
    <w:tmpl w:val="C6BA8276"/>
    <w:lvl w:ilvl="0" w:tplc="8A627C30">
      <w:start w:val="1"/>
      <w:numFmt w:val="bullet"/>
      <w:lvlText w:val=""/>
      <w:lvlPicBulletId w:val="0"/>
      <w:lvlJc w:val="left"/>
      <w:pPr>
        <w:tabs>
          <w:tab w:val="num" w:pos="720"/>
        </w:tabs>
        <w:ind w:left="720" w:hanging="360"/>
      </w:pPr>
      <w:rPr>
        <w:rFonts w:ascii="Symbol" w:hAnsi="Symbol" w:hint="default"/>
      </w:rPr>
    </w:lvl>
    <w:lvl w:ilvl="1" w:tplc="DF8827EA" w:tentative="1">
      <w:start w:val="1"/>
      <w:numFmt w:val="bullet"/>
      <w:lvlText w:val=""/>
      <w:lvlJc w:val="left"/>
      <w:pPr>
        <w:tabs>
          <w:tab w:val="num" w:pos="1440"/>
        </w:tabs>
        <w:ind w:left="1440" w:hanging="360"/>
      </w:pPr>
      <w:rPr>
        <w:rFonts w:ascii="Symbol" w:hAnsi="Symbol" w:hint="default"/>
      </w:rPr>
    </w:lvl>
    <w:lvl w:ilvl="2" w:tplc="B51EF002" w:tentative="1">
      <w:start w:val="1"/>
      <w:numFmt w:val="bullet"/>
      <w:lvlText w:val=""/>
      <w:lvlJc w:val="left"/>
      <w:pPr>
        <w:tabs>
          <w:tab w:val="num" w:pos="2160"/>
        </w:tabs>
        <w:ind w:left="2160" w:hanging="360"/>
      </w:pPr>
      <w:rPr>
        <w:rFonts w:ascii="Symbol" w:hAnsi="Symbol" w:hint="default"/>
      </w:rPr>
    </w:lvl>
    <w:lvl w:ilvl="3" w:tplc="26641518" w:tentative="1">
      <w:start w:val="1"/>
      <w:numFmt w:val="bullet"/>
      <w:lvlText w:val=""/>
      <w:lvlJc w:val="left"/>
      <w:pPr>
        <w:tabs>
          <w:tab w:val="num" w:pos="2880"/>
        </w:tabs>
        <w:ind w:left="2880" w:hanging="360"/>
      </w:pPr>
      <w:rPr>
        <w:rFonts w:ascii="Symbol" w:hAnsi="Symbol" w:hint="default"/>
      </w:rPr>
    </w:lvl>
    <w:lvl w:ilvl="4" w:tplc="944CC042" w:tentative="1">
      <w:start w:val="1"/>
      <w:numFmt w:val="bullet"/>
      <w:lvlText w:val=""/>
      <w:lvlJc w:val="left"/>
      <w:pPr>
        <w:tabs>
          <w:tab w:val="num" w:pos="3600"/>
        </w:tabs>
        <w:ind w:left="3600" w:hanging="360"/>
      </w:pPr>
      <w:rPr>
        <w:rFonts w:ascii="Symbol" w:hAnsi="Symbol" w:hint="default"/>
      </w:rPr>
    </w:lvl>
    <w:lvl w:ilvl="5" w:tplc="2E607638" w:tentative="1">
      <w:start w:val="1"/>
      <w:numFmt w:val="bullet"/>
      <w:lvlText w:val=""/>
      <w:lvlJc w:val="left"/>
      <w:pPr>
        <w:tabs>
          <w:tab w:val="num" w:pos="4320"/>
        </w:tabs>
        <w:ind w:left="4320" w:hanging="360"/>
      </w:pPr>
      <w:rPr>
        <w:rFonts w:ascii="Symbol" w:hAnsi="Symbol" w:hint="default"/>
      </w:rPr>
    </w:lvl>
    <w:lvl w:ilvl="6" w:tplc="E132FDCC" w:tentative="1">
      <w:start w:val="1"/>
      <w:numFmt w:val="bullet"/>
      <w:lvlText w:val=""/>
      <w:lvlJc w:val="left"/>
      <w:pPr>
        <w:tabs>
          <w:tab w:val="num" w:pos="5040"/>
        </w:tabs>
        <w:ind w:left="5040" w:hanging="360"/>
      </w:pPr>
      <w:rPr>
        <w:rFonts w:ascii="Symbol" w:hAnsi="Symbol" w:hint="default"/>
      </w:rPr>
    </w:lvl>
    <w:lvl w:ilvl="7" w:tplc="0BD66348" w:tentative="1">
      <w:start w:val="1"/>
      <w:numFmt w:val="bullet"/>
      <w:lvlText w:val=""/>
      <w:lvlJc w:val="left"/>
      <w:pPr>
        <w:tabs>
          <w:tab w:val="num" w:pos="5760"/>
        </w:tabs>
        <w:ind w:left="5760" w:hanging="360"/>
      </w:pPr>
      <w:rPr>
        <w:rFonts w:ascii="Symbol" w:hAnsi="Symbol" w:hint="default"/>
      </w:rPr>
    </w:lvl>
    <w:lvl w:ilvl="8" w:tplc="3E6E55E4" w:tentative="1">
      <w:start w:val="1"/>
      <w:numFmt w:val="bullet"/>
      <w:lvlText w:val=""/>
      <w:lvlJc w:val="left"/>
      <w:pPr>
        <w:tabs>
          <w:tab w:val="num" w:pos="6480"/>
        </w:tabs>
        <w:ind w:left="6480" w:hanging="360"/>
      </w:pPr>
      <w:rPr>
        <w:rFonts w:ascii="Symbol" w:hAnsi="Symbol" w:hint="default"/>
      </w:rPr>
    </w:lvl>
  </w:abstractNum>
  <w:num w:numId="1" w16cid:durableId="222104893">
    <w:abstractNumId w:val="1"/>
  </w:num>
  <w:num w:numId="2" w16cid:durableId="1035352304">
    <w:abstractNumId w:val="8"/>
  </w:num>
  <w:num w:numId="3" w16cid:durableId="94984275">
    <w:abstractNumId w:val="2"/>
  </w:num>
  <w:num w:numId="4" w16cid:durableId="1350987409">
    <w:abstractNumId w:val="0"/>
  </w:num>
  <w:num w:numId="5" w16cid:durableId="214783335">
    <w:abstractNumId w:val="3"/>
  </w:num>
  <w:num w:numId="6" w16cid:durableId="1793673647">
    <w:abstractNumId w:val="7"/>
  </w:num>
  <w:num w:numId="7" w16cid:durableId="1187447767">
    <w:abstractNumId w:val="6"/>
  </w:num>
  <w:num w:numId="8" w16cid:durableId="1984305926">
    <w:abstractNumId w:val="5"/>
  </w:num>
  <w:num w:numId="9" w16cid:durableId="7915613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7"/>
  <w:proofState w:grammar="clean"/>
  <w:attachedTemplate r:id="rId1"/>
  <w:defaultTabStop w:val="720"/>
  <w:drawingGridHorizontalSpacing w:val="907"/>
  <w:drawingGridVerticalSpacing w:val="90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D0F"/>
    <w:rsid w:val="00000488"/>
    <w:rsid w:val="00024B62"/>
    <w:rsid w:val="00063409"/>
    <w:rsid w:val="000B3177"/>
    <w:rsid w:val="000B5C2C"/>
    <w:rsid w:val="001513CB"/>
    <w:rsid w:val="00164D0F"/>
    <w:rsid w:val="001662AD"/>
    <w:rsid w:val="001A65EE"/>
    <w:rsid w:val="00207DA1"/>
    <w:rsid w:val="00263C38"/>
    <w:rsid w:val="00266C19"/>
    <w:rsid w:val="002C5015"/>
    <w:rsid w:val="00304CD0"/>
    <w:rsid w:val="003540B7"/>
    <w:rsid w:val="00365596"/>
    <w:rsid w:val="003B44C0"/>
    <w:rsid w:val="003F738B"/>
    <w:rsid w:val="0040163A"/>
    <w:rsid w:val="00414202"/>
    <w:rsid w:val="00416477"/>
    <w:rsid w:val="00475161"/>
    <w:rsid w:val="00481B82"/>
    <w:rsid w:val="0048405C"/>
    <w:rsid w:val="00497E06"/>
    <w:rsid w:val="004A127E"/>
    <w:rsid w:val="00521427"/>
    <w:rsid w:val="00587607"/>
    <w:rsid w:val="005911E3"/>
    <w:rsid w:val="005B62ED"/>
    <w:rsid w:val="00617B06"/>
    <w:rsid w:val="006528F0"/>
    <w:rsid w:val="00734E8C"/>
    <w:rsid w:val="00737C8A"/>
    <w:rsid w:val="00793E7B"/>
    <w:rsid w:val="009649F1"/>
    <w:rsid w:val="00973060"/>
    <w:rsid w:val="009B575B"/>
    <w:rsid w:val="009C4D07"/>
    <w:rsid w:val="009D3394"/>
    <w:rsid w:val="009D7089"/>
    <w:rsid w:val="00A03711"/>
    <w:rsid w:val="00A33772"/>
    <w:rsid w:val="00B44F8E"/>
    <w:rsid w:val="00BC51AA"/>
    <w:rsid w:val="00BC6AF7"/>
    <w:rsid w:val="00C00B3D"/>
    <w:rsid w:val="00CB6627"/>
    <w:rsid w:val="00CD4FE6"/>
    <w:rsid w:val="00CF0C11"/>
    <w:rsid w:val="00D75B1C"/>
    <w:rsid w:val="00E222CD"/>
    <w:rsid w:val="00E455A4"/>
    <w:rsid w:val="00E63ED3"/>
    <w:rsid w:val="00E662D5"/>
    <w:rsid w:val="00E71904"/>
    <w:rsid w:val="00F01A06"/>
    <w:rsid w:val="00F654B5"/>
    <w:rsid w:val="00FA2D84"/>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776AA"/>
  <w15:chartTrackingRefBased/>
  <w15:docId w15:val="{87787870-F6D1-4048-85DD-36FA7504B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DA1"/>
    <w:rPr>
      <w:rFonts w:eastAsiaTheme="minorEastAsia"/>
    </w:rPr>
  </w:style>
  <w:style w:type="paragraph" w:styleId="Heading1">
    <w:name w:val="heading 1"/>
    <w:basedOn w:val="Normal"/>
    <w:next w:val="Normal"/>
    <w:link w:val="Heading1Char"/>
    <w:uiPriority w:val="9"/>
    <w:qFormat/>
    <w:rsid w:val="00207D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Sub-Heading 1"/>
    <w:basedOn w:val="Normal"/>
    <w:next w:val="Normal"/>
    <w:link w:val="Heading2Char"/>
    <w:uiPriority w:val="9"/>
    <w:unhideWhenUsed/>
    <w:qFormat/>
    <w:rsid w:val="00207D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Sub-Head 2"/>
    <w:basedOn w:val="Normal"/>
    <w:next w:val="Normal"/>
    <w:link w:val="Heading3Char"/>
    <w:uiPriority w:val="9"/>
    <w:unhideWhenUsed/>
    <w:qFormat/>
    <w:rsid w:val="00207D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7D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7D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7D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D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D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D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DA1"/>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Sub-Heading 1 Char"/>
    <w:basedOn w:val="DefaultParagraphFont"/>
    <w:link w:val="Heading2"/>
    <w:uiPriority w:val="9"/>
    <w:rsid w:val="00207DA1"/>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Sub-Head 2 Char"/>
    <w:basedOn w:val="DefaultParagraphFont"/>
    <w:link w:val="Heading3"/>
    <w:uiPriority w:val="9"/>
    <w:rsid w:val="00207D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7D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7D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7D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D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D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DA1"/>
    <w:rPr>
      <w:rFonts w:eastAsiaTheme="majorEastAsia" w:cstheme="majorBidi"/>
      <w:color w:val="272727" w:themeColor="text1" w:themeTint="D8"/>
    </w:rPr>
  </w:style>
  <w:style w:type="paragraph" w:styleId="Title">
    <w:name w:val="Title"/>
    <w:basedOn w:val="Normal"/>
    <w:next w:val="Normal"/>
    <w:link w:val="TitleChar"/>
    <w:uiPriority w:val="10"/>
    <w:qFormat/>
    <w:rsid w:val="00207D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D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D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DA1"/>
    <w:rPr>
      <w:rFonts w:eastAsiaTheme="majorEastAsia" w:cstheme="majorBidi"/>
      <w:color w:val="595959" w:themeColor="text1" w:themeTint="A6"/>
      <w:spacing w:val="15"/>
      <w:sz w:val="28"/>
      <w:szCs w:val="28"/>
    </w:rPr>
  </w:style>
  <w:style w:type="paragraph" w:styleId="Quote">
    <w:name w:val="Quote"/>
    <w:aliases w:val="Intro"/>
    <w:basedOn w:val="Normal"/>
    <w:next w:val="Normal"/>
    <w:link w:val="QuoteChar"/>
    <w:uiPriority w:val="29"/>
    <w:qFormat/>
    <w:rsid w:val="00207DA1"/>
    <w:pPr>
      <w:spacing w:before="160"/>
      <w:jc w:val="center"/>
    </w:pPr>
    <w:rPr>
      <w:rFonts w:eastAsiaTheme="minorHAnsi"/>
      <w:i/>
      <w:iCs/>
      <w:color w:val="404040" w:themeColor="text1" w:themeTint="BF"/>
    </w:rPr>
  </w:style>
  <w:style w:type="character" w:customStyle="1" w:styleId="QuoteChar">
    <w:name w:val="Quote Char"/>
    <w:aliases w:val="Intro Char"/>
    <w:basedOn w:val="DefaultParagraphFont"/>
    <w:link w:val="Quote"/>
    <w:uiPriority w:val="29"/>
    <w:rsid w:val="00207DA1"/>
    <w:rPr>
      <w:i/>
      <w:iCs/>
      <w:color w:val="404040" w:themeColor="text1" w:themeTint="BF"/>
    </w:rPr>
  </w:style>
  <w:style w:type="paragraph" w:styleId="ListParagraph">
    <w:name w:val="List Paragraph"/>
    <w:basedOn w:val="Normal"/>
    <w:uiPriority w:val="34"/>
    <w:qFormat/>
    <w:rsid w:val="00207DA1"/>
    <w:pPr>
      <w:ind w:left="720"/>
      <w:contextualSpacing/>
    </w:pPr>
    <w:rPr>
      <w:rFonts w:eastAsiaTheme="minorHAnsi"/>
    </w:rPr>
  </w:style>
  <w:style w:type="character" w:styleId="IntenseEmphasis">
    <w:name w:val="Intense Emphasis"/>
    <w:basedOn w:val="DefaultParagraphFont"/>
    <w:uiPriority w:val="21"/>
    <w:qFormat/>
    <w:rsid w:val="00207DA1"/>
    <w:rPr>
      <w:i/>
      <w:iCs/>
      <w:color w:val="0F4761" w:themeColor="accent1" w:themeShade="BF"/>
    </w:rPr>
  </w:style>
  <w:style w:type="paragraph" w:styleId="IntenseQuote">
    <w:name w:val="Intense Quote"/>
    <w:basedOn w:val="Normal"/>
    <w:next w:val="Normal"/>
    <w:link w:val="IntenseQuoteChar"/>
    <w:uiPriority w:val="30"/>
    <w:qFormat/>
    <w:rsid w:val="00207DA1"/>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i/>
      <w:iCs/>
      <w:color w:val="0F4761" w:themeColor="accent1" w:themeShade="BF"/>
    </w:rPr>
  </w:style>
  <w:style w:type="character" w:customStyle="1" w:styleId="IntenseQuoteChar">
    <w:name w:val="Intense Quote Char"/>
    <w:basedOn w:val="DefaultParagraphFont"/>
    <w:link w:val="IntenseQuote"/>
    <w:uiPriority w:val="30"/>
    <w:rsid w:val="00207DA1"/>
    <w:rPr>
      <w:i/>
      <w:iCs/>
      <w:color w:val="0F4761" w:themeColor="accent1" w:themeShade="BF"/>
    </w:rPr>
  </w:style>
  <w:style w:type="character" w:styleId="IntenseReference">
    <w:name w:val="Intense Reference"/>
    <w:basedOn w:val="DefaultParagraphFont"/>
    <w:uiPriority w:val="32"/>
    <w:qFormat/>
    <w:rsid w:val="00207DA1"/>
    <w:rPr>
      <w:b/>
      <w:bCs/>
      <w:smallCaps/>
      <w:color w:val="0F4761" w:themeColor="accent1" w:themeShade="BF"/>
      <w:spacing w:val="5"/>
    </w:rPr>
  </w:style>
  <w:style w:type="character" w:styleId="LineNumber">
    <w:name w:val="line number"/>
    <w:basedOn w:val="DefaultParagraphFont"/>
    <w:uiPriority w:val="99"/>
    <w:semiHidden/>
    <w:unhideWhenUsed/>
    <w:rsid w:val="00207DA1"/>
  </w:style>
  <w:style w:type="paragraph" w:styleId="Footer">
    <w:name w:val="footer"/>
    <w:basedOn w:val="Normal"/>
    <w:link w:val="FooterChar"/>
    <w:uiPriority w:val="99"/>
    <w:unhideWhenUsed/>
    <w:rsid w:val="00207DA1"/>
    <w:pPr>
      <w:tabs>
        <w:tab w:val="center" w:pos="4513"/>
        <w:tab w:val="right" w:pos="9026"/>
      </w:tabs>
      <w:spacing w:after="0" w:line="240" w:lineRule="auto"/>
    </w:pPr>
    <w:rPr>
      <w:rFonts w:eastAsiaTheme="minorHAnsi"/>
    </w:rPr>
  </w:style>
  <w:style w:type="character" w:customStyle="1" w:styleId="FooterChar">
    <w:name w:val="Footer Char"/>
    <w:basedOn w:val="DefaultParagraphFont"/>
    <w:link w:val="Footer"/>
    <w:uiPriority w:val="99"/>
    <w:rsid w:val="00207DA1"/>
  </w:style>
  <w:style w:type="character" w:styleId="PageNumber">
    <w:name w:val="page number"/>
    <w:basedOn w:val="DefaultParagraphFont"/>
    <w:uiPriority w:val="99"/>
    <w:semiHidden/>
    <w:unhideWhenUsed/>
    <w:rsid w:val="00207DA1"/>
  </w:style>
  <w:style w:type="paragraph" w:styleId="Header">
    <w:name w:val="header"/>
    <w:basedOn w:val="Normal"/>
    <w:link w:val="HeaderChar"/>
    <w:uiPriority w:val="99"/>
    <w:unhideWhenUsed/>
    <w:rsid w:val="00207DA1"/>
    <w:pPr>
      <w:tabs>
        <w:tab w:val="center" w:pos="4513"/>
        <w:tab w:val="right" w:pos="9026"/>
      </w:tabs>
      <w:spacing w:after="0" w:line="240" w:lineRule="auto"/>
    </w:pPr>
    <w:rPr>
      <w:rFonts w:eastAsiaTheme="minorHAnsi"/>
    </w:rPr>
  </w:style>
  <w:style w:type="character" w:customStyle="1" w:styleId="HeaderChar">
    <w:name w:val="Header Char"/>
    <w:basedOn w:val="DefaultParagraphFont"/>
    <w:link w:val="Header"/>
    <w:uiPriority w:val="99"/>
    <w:rsid w:val="00207DA1"/>
  </w:style>
  <w:style w:type="paragraph" w:styleId="NoSpacing">
    <w:name w:val="No Spacing"/>
    <w:link w:val="NoSpacingChar"/>
    <w:uiPriority w:val="1"/>
    <w:qFormat/>
    <w:rsid w:val="00207DA1"/>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207DA1"/>
    <w:rPr>
      <w:rFonts w:eastAsiaTheme="minorEastAsia"/>
      <w:kern w:val="0"/>
      <w:sz w:val="22"/>
      <w:szCs w:val="22"/>
      <w:lang w:val="en-US" w:eastAsia="zh-CN"/>
      <w14:ligatures w14:val="none"/>
    </w:rPr>
  </w:style>
  <w:style w:type="paragraph" w:customStyle="1" w:styleId="UoALargeTitle">
    <w:name w:val="UoA Large Title"/>
    <w:basedOn w:val="Title"/>
    <w:qFormat/>
    <w:rsid w:val="004A127E"/>
    <w:pPr>
      <w:spacing w:after="160"/>
      <w:contextualSpacing w:val="0"/>
    </w:pPr>
    <w:rPr>
      <w:rFonts w:ascii="Inter" w:hAnsi="Inter"/>
      <w:b/>
      <w:bCs/>
      <w:color w:val="0C0C48"/>
      <w:sz w:val="72"/>
      <w:szCs w:val="72"/>
      <w:lang w:val="en-US"/>
    </w:rPr>
  </w:style>
  <w:style w:type="paragraph" w:customStyle="1" w:styleId="Introduction">
    <w:name w:val="Introduction"/>
    <w:basedOn w:val="Normal"/>
    <w:uiPriority w:val="99"/>
    <w:rsid w:val="00207DA1"/>
    <w:pPr>
      <w:suppressAutoHyphens/>
      <w:autoSpaceDE w:val="0"/>
      <w:autoSpaceDN w:val="0"/>
      <w:adjustRightInd w:val="0"/>
      <w:spacing w:before="113" w:after="227" w:line="260" w:lineRule="atLeast"/>
      <w:textAlignment w:val="center"/>
    </w:pPr>
    <w:rPr>
      <w:rFonts w:ascii="Inter Display Medium" w:eastAsiaTheme="minorHAnsi" w:hAnsi="Inter Display Medium" w:cs="Inter Display Medium"/>
      <w:color w:val="000000"/>
      <w:spacing w:val="-1"/>
      <w:kern w:val="0"/>
      <w:sz w:val="20"/>
      <w:szCs w:val="20"/>
      <w:lang w:val="en-GB"/>
    </w:rPr>
  </w:style>
  <w:style w:type="paragraph" w:styleId="BodyText">
    <w:name w:val="Body Text"/>
    <w:basedOn w:val="Normal"/>
    <w:link w:val="BodyTextChar"/>
    <w:uiPriority w:val="99"/>
    <w:rsid w:val="00207DA1"/>
    <w:pPr>
      <w:suppressAutoHyphens/>
      <w:autoSpaceDE w:val="0"/>
      <w:autoSpaceDN w:val="0"/>
      <w:adjustRightInd w:val="0"/>
      <w:spacing w:before="57" w:after="0" w:line="240" w:lineRule="atLeast"/>
      <w:textAlignment w:val="center"/>
    </w:pPr>
    <w:rPr>
      <w:rFonts w:ascii="Inter Display" w:eastAsiaTheme="minorHAnsi" w:hAnsi="Inter Display" w:cs="Inter Display"/>
      <w:color w:val="000000"/>
      <w:spacing w:val="-1"/>
      <w:kern w:val="0"/>
      <w:sz w:val="16"/>
      <w:szCs w:val="16"/>
      <w:lang w:val="en-GB"/>
    </w:rPr>
  </w:style>
  <w:style w:type="character" w:customStyle="1" w:styleId="BodyTextChar">
    <w:name w:val="Body Text Char"/>
    <w:basedOn w:val="DefaultParagraphFont"/>
    <w:link w:val="BodyText"/>
    <w:uiPriority w:val="99"/>
    <w:rsid w:val="00207DA1"/>
    <w:rPr>
      <w:rFonts w:ascii="Inter Display" w:hAnsi="Inter Display" w:cs="Inter Display"/>
      <w:color w:val="000000"/>
      <w:spacing w:val="-1"/>
      <w:kern w:val="0"/>
      <w:sz w:val="16"/>
      <w:szCs w:val="16"/>
      <w:lang w:val="en-GB"/>
    </w:rPr>
  </w:style>
  <w:style w:type="paragraph" w:customStyle="1" w:styleId="BasicParagraph">
    <w:name w:val="[Basic Paragraph]"/>
    <w:basedOn w:val="Normal"/>
    <w:uiPriority w:val="99"/>
    <w:rsid w:val="00207DA1"/>
    <w:pPr>
      <w:suppressAutoHyphens/>
      <w:autoSpaceDE w:val="0"/>
      <w:autoSpaceDN w:val="0"/>
      <w:adjustRightInd w:val="0"/>
      <w:spacing w:before="57" w:after="0" w:line="288" w:lineRule="auto"/>
      <w:textAlignment w:val="center"/>
    </w:pPr>
    <w:rPr>
      <w:rFonts w:ascii="Minion Pro" w:eastAsiaTheme="minorHAnsi" w:hAnsi="Minion Pro" w:cs="Minion Pro"/>
      <w:color w:val="000000"/>
      <w:spacing w:val="-1"/>
      <w:kern w:val="0"/>
      <w:sz w:val="16"/>
      <w:szCs w:val="16"/>
      <w:lang w:val="en-US"/>
    </w:rPr>
  </w:style>
  <w:style w:type="paragraph" w:customStyle="1" w:styleId="UoABodyCopy">
    <w:name w:val="UoA Body Copy"/>
    <w:basedOn w:val="Normal"/>
    <w:qFormat/>
    <w:rsid w:val="000B5C2C"/>
    <w:pPr>
      <w:spacing w:after="120" w:line="320" w:lineRule="exact"/>
    </w:pPr>
    <w:rPr>
      <w:rFonts w:ascii="Inter" w:hAnsi="Inter"/>
      <w:color w:val="000000" w:themeColor="text1"/>
      <w:sz w:val="18"/>
      <w:szCs w:val="18"/>
    </w:rPr>
  </w:style>
  <w:style w:type="paragraph" w:customStyle="1" w:styleId="UoASubHeading1">
    <w:name w:val="UoA Sub Heading 1"/>
    <w:basedOn w:val="Heading2"/>
    <w:qFormat/>
    <w:rsid w:val="005911E3"/>
    <w:pPr>
      <w:spacing w:before="360" w:after="120" w:line="320" w:lineRule="exact"/>
    </w:pPr>
    <w:rPr>
      <w:rFonts w:ascii="Inter" w:hAnsi="Inter"/>
      <w:b/>
      <w:bCs/>
      <w:color w:val="00CAEF"/>
      <w:sz w:val="24"/>
      <w:szCs w:val="24"/>
    </w:rPr>
  </w:style>
  <w:style w:type="paragraph" w:customStyle="1" w:styleId="UoADateCoverPage">
    <w:name w:val="UoA Date Cover Page"/>
    <w:basedOn w:val="Normal"/>
    <w:qFormat/>
    <w:rsid w:val="004A127E"/>
    <w:rPr>
      <w:rFonts w:ascii="Inter" w:eastAsiaTheme="majorEastAsia" w:hAnsi="Inter" w:cstheme="majorBidi"/>
      <w:bCs/>
      <w:color w:val="0F1435"/>
      <w:spacing w:val="-10"/>
      <w:kern w:val="28"/>
      <w:sz w:val="20"/>
      <w:szCs w:val="20"/>
      <w:lang w:val="en-GB"/>
    </w:rPr>
  </w:style>
  <w:style w:type="paragraph" w:customStyle="1" w:styleId="UoAIntroParagraph">
    <w:name w:val="UoA Intro Paragraph"/>
    <w:basedOn w:val="Quote"/>
    <w:qFormat/>
    <w:rsid w:val="00521427"/>
    <w:pPr>
      <w:spacing w:before="480" w:after="480" w:line="340" w:lineRule="exact"/>
      <w:jc w:val="left"/>
    </w:pPr>
    <w:rPr>
      <w:rFonts w:ascii="Inter" w:hAnsi="Inter"/>
      <w:i w:val="0"/>
      <w:iCs w:val="0"/>
      <w:color w:val="0C0C48"/>
      <w:sz w:val="22"/>
      <w:szCs w:val="22"/>
    </w:rPr>
  </w:style>
  <w:style w:type="paragraph" w:customStyle="1" w:styleId="UoASubHeading2">
    <w:name w:val="UoA Sub Heading 2"/>
    <w:basedOn w:val="UoASubHeading1"/>
    <w:qFormat/>
    <w:rsid w:val="000B5C2C"/>
    <w:rPr>
      <w:color w:val="0C0C48"/>
      <w:sz w:val="20"/>
    </w:rPr>
  </w:style>
  <w:style w:type="paragraph" w:customStyle="1" w:styleId="UoAPageHeaderTitle">
    <w:name w:val="UoA Page Header Title"/>
    <w:basedOn w:val="NoSpacing"/>
    <w:qFormat/>
    <w:rsid w:val="00973060"/>
    <w:rPr>
      <w:rFonts w:ascii="Inter" w:hAnsi="Inter"/>
      <w:color w:val="747474" w:themeColor="background2" w:themeShade="80"/>
      <w:sz w:val="13"/>
      <w:szCs w:val="13"/>
    </w:rPr>
  </w:style>
  <w:style w:type="paragraph" w:customStyle="1" w:styleId="UoASubHeading3">
    <w:name w:val="UoA Sub Heading 3"/>
    <w:basedOn w:val="Normal"/>
    <w:qFormat/>
    <w:rsid w:val="004A127E"/>
    <w:pPr>
      <w:keepNext/>
      <w:keepLines/>
      <w:spacing w:before="360" w:after="120" w:line="320" w:lineRule="exact"/>
      <w:outlineLvl w:val="1"/>
    </w:pPr>
    <w:rPr>
      <w:rFonts w:ascii="Inter Medium" w:eastAsiaTheme="majorEastAsia" w:hAnsi="Inter Medium" w:cstheme="majorBidi"/>
      <w:color w:val="808080" w:themeColor="background1" w:themeShade="80"/>
      <w:sz w:val="16"/>
      <w:szCs w:val="16"/>
    </w:rPr>
  </w:style>
  <w:style w:type="paragraph" w:customStyle="1" w:styleId="UoABulletPointList">
    <w:name w:val="UoA Bullet Point List"/>
    <w:basedOn w:val="UoABodyCopy"/>
    <w:qFormat/>
    <w:rsid w:val="00263C38"/>
    <w:pPr>
      <w:numPr>
        <w:numId w:val="3"/>
      </w:numPr>
      <w:spacing w:line="300" w:lineRule="exact"/>
      <w:ind w:left="1021" w:hanging="284"/>
    </w:pPr>
  </w:style>
  <w:style w:type="paragraph" w:customStyle="1" w:styleId="UoANumberedList">
    <w:name w:val="UoA Numbered List"/>
    <w:basedOn w:val="UoABulletPointList"/>
    <w:qFormat/>
    <w:rsid w:val="00263C38"/>
    <w:pPr>
      <w:numPr>
        <w:numId w:val="4"/>
      </w:numPr>
      <w:ind w:left="1021" w:hanging="284"/>
    </w:pPr>
  </w:style>
  <w:style w:type="table" w:customStyle="1" w:styleId="UoATableStyle">
    <w:name w:val="UoA Table Style"/>
    <w:basedOn w:val="TableNormal"/>
    <w:uiPriority w:val="99"/>
    <w:rsid w:val="00263C38"/>
    <w:pPr>
      <w:spacing w:after="0" w:line="240" w:lineRule="auto"/>
    </w:pPr>
    <w:rPr>
      <w:rFonts w:ascii="Inter" w:hAnsi="Inter" w:cs="Times New Roman (Body CS)"/>
      <w:color w:val="3A3A3A" w:themeColor="background2" w:themeShade="40"/>
      <w:sz w:val="18"/>
    </w:rPr>
    <w:tblPr>
      <w:tblBorders>
        <w:top w:val="single" w:sz="2" w:space="0" w:color="0C0C48"/>
        <w:left w:val="single" w:sz="2" w:space="0" w:color="0C0C48"/>
        <w:bottom w:val="single" w:sz="2" w:space="0" w:color="0C0C48"/>
        <w:right w:val="single" w:sz="2" w:space="0" w:color="0C0C48"/>
        <w:insideH w:val="single" w:sz="2" w:space="0" w:color="0C0C48"/>
        <w:insideV w:val="single" w:sz="2" w:space="0" w:color="0C0C48"/>
      </w:tblBorders>
      <w:tblCellMar>
        <w:top w:w="113" w:type="dxa"/>
        <w:bottom w:w="113" w:type="dxa"/>
      </w:tblCellMar>
    </w:tblPr>
    <w:trPr>
      <w:cantSplit/>
    </w:trPr>
    <w:tcPr>
      <w:shd w:val="clear" w:color="auto" w:fill="auto"/>
    </w:tcPr>
    <w:tblStylePr w:type="firstRow">
      <w:pPr>
        <w:wordWrap/>
        <w:spacing w:beforeLines="0" w:before="120" w:beforeAutospacing="0" w:afterLines="0" w:after="120" w:afterAutospacing="0" w:line="240" w:lineRule="atLeast"/>
        <w:ind w:leftChars="0" w:left="113"/>
        <w:jc w:val="left"/>
      </w:pPr>
      <w:rPr>
        <w:rFonts w:ascii="Inter Medium" w:hAnsi="Inter Medium"/>
        <w:b w:val="0"/>
        <w:i w:val="0"/>
        <w:color w:val="FFFFFF" w:themeColor="background1"/>
        <w:sz w:val="18"/>
      </w:rPr>
      <w:tblPr/>
      <w:tcPr>
        <w:tcBorders>
          <w:top w:val="nil"/>
          <w:left w:val="nil"/>
          <w:bottom w:val="nil"/>
          <w:right w:val="nil"/>
          <w:insideH w:val="single" w:sz="2" w:space="0" w:color="FFFFFF" w:themeColor="background1"/>
          <w:insideV w:val="single" w:sz="2" w:space="0" w:color="FFFFFF" w:themeColor="background1"/>
        </w:tcBorders>
        <w:shd w:val="clear" w:color="auto" w:fill="0C0C48"/>
      </w:tcPr>
    </w:tblStylePr>
  </w:style>
  <w:style w:type="paragraph" w:customStyle="1" w:styleId="UoATableStyleBulletPointList">
    <w:name w:val="UoA Table Style_Bullet Point List"/>
    <w:basedOn w:val="UoABodyCopy"/>
    <w:qFormat/>
    <w:rsid w:val="00263C38"/>
    <w:pPr>
      <w:numPr>
        <w:numId w:val="5"/>
      </w:numPr>
      <w:spacing w:line="240" w:lineRule="exact"/>
    </w:pPr>
    <w:rPr>
      <w:rFonts w:cs="Times New Roman (Body CS)"/>
      <w:sz w:val="16"/>
      <w:szCs w:val="16"/>
    </w:rPr>
  </w:style>
  <w:style w:type="table" w:styleId="TableGrid">
    <w:name w:val="Table Grid"/>
    <w:basedOn w:val="TableNormal"/>
    <w:uiPriority w:val="39"/>
    <w:rsid w:val="009D33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oASubHeading">
    <w:name w:val="UoA Sub Heading"/>
    <w:basedOn w:val="Normal"/>
    <w:qFormat/>
    <w:rsid w:val="000B3177"/>
    <w:pPr>
      <w:spacing w:before="160" w:after="0" w:line="320" w:lineRule="exact"/>
      <w:ind w:left="284" w:right="284"/>
    </w:pPr>
    <w:rPr>
      <w:rFonts w:ascii="Inter" w:eastAsia="Times New Roman" w:hAnsi="Inter" w:cs="Times New Roman"/>
      <w:b/>
      <w:bCs/>
      <w:color w:val="0C0C48"/>
      <w:kern w:val="0"/>
      <w:sz w:val="20"/>
      <w:szCs w:val="20"/>
      <w:lang w:eastAsia="en-GB"/>
      <w14:ligatures w14:val="none"/>
    </w:rPr>
  </w:style>
  <w:style w:type="numbering" w:customStyle="1" w:styleId="UoAListStyle">
    <w:name w:val="UoA List Style"/>
    <w:uiPriority w:val="99"/>
    <w:rsid w:val="000B3177"/>
    <w:pPr>
      <w:numPr>
        <w:numId w:val="6"/>
      </w:numPr>
    </w:pPr>
  </w:style>
  <w:style w:type="numbering" w:customStyle="1" w:styleId="UoANumberedMultilevelList">
    <w:name w:val="UoA Numbered Multilevel List"/>
    <w:uiPriority w:val="99"/>
    <w:rsid w:val="000B3177"/>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Volumes/commsmktg_share/Art/2025/007-25%20Brand%20rollout/Creative/Business%20collateral/&#8226;%20UoA%20Brand%20collateral%20for%20sign%20off/Word%20Templates/UOA-Word-Template-No-Cov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UOA-Word-Template-No-Cover.dotx</Template>
  <TotalTime>0</TotalTime>
  <Pages>3</Pages>
  <Words>1007</Words>
  <Characters>5746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Abigail Kerr</dc:creator>
  <cp:keywords/>
  <dc:description/>
  <cp:lastModifiedBy>Abigail Kerr</cp:lastModifiedBy>
  <cp:revision>1</cp:revision>
  <dcterms:created xsi:type="dcterms:W3CDTF">2025-03-05T21:57:00Z</dcterms:created>
  <dcterms:modified xsi:type="dcterms:W3CDTF">2025-03-05T21:57:00Z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2025-02-26T22:08:51Z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c6ea369e-464e-4a94-a190-6bdd23f45d79</vt:lpwstr>
  </property>
  <property fmtid="{D5CDD505-2E9C-101B-9397-08002B2CF9AE}" pid="8" name="MSIP_Label_c96ed6d7-747c-41fd-b042-ff14484edc24_ContentBits">
    <vt:lpwstr>0</vt:lpwstr>
  </property>
  <property fmtid="{D5CDD505-2E9C-101B-9397-08002B2CF9AE}" pid="9" name="MSIP_Label_c96ed6d7-747c-41fd-b042-ff14484edc24_Tag">
    <vt:lpwstr>50, 3, 0, 1</vt:lpwstr>
  </property>
</Properties>
</file>